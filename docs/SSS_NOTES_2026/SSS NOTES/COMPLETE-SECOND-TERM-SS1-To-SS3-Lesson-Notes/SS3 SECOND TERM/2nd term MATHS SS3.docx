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2111" w14:textId="77777777" w:rsidR="00BE6445" w:rsidRPr="007A2480" w:rsidRDefault="00BE6445" w:rsidP="007A2480">
      <w:pPr>
        <w:spacing w:after="0" w:line="240" w:lineRule="auto"/>
        <w:jc w:val="center"/>
        <w:rPr>
          <w:sz w:val="24"/>
          <w:szCs w:val="24"/>
        </w:rPr>
      </w:pPr>
      <w:r w:rsidRPr="007A2480">
        <w:rPr>
          <w:sz w:val="24"/>
          <w:szCs w:val="24"/>
        </w:rPr>
        <w:t>MATHEMATICS    SS3</w:t>
      </w:r>
    </w:p>
    <w:p w14:paraId="790542F1" w14:textId="77777777" w:rsidR="00BE6445" w:rsidRDefault="00355A56" w:rsidP="007A2480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SECOND TERM </w:t>
      </w:r>
    </w:p>
    <w:p w14:paraId="59E6197A" w14:textId="77777777" w:rsidR="00BE6445" w:rsidRPr="007A2480" w:rsidRDefault="00BE6445" w:rsidP="007A2480">
      <w:pPr>
        <w:spacing w:after="0" w:line="240" w:lineRule="auto"/>
        <w:jc w:val="center"/>
        <w:rPr>
          <w:sz w:val="24"/>
          <w:szCs w:val="24"/>
        </w:rPr>
      </w:pPr>
      <w:r w:rsidRPr="007A2480">
        <w:rPr>
          <w:sz w:val="24"/>
          <w:szCs w:val="24"/>
        </w:rPr>
        <w:t>SCHEME OF WORK</w:t>
      </w:r>
    </w:p>
    <w:p w14:paraId="6B6C35F5" w14:textId="77777777" w:rsidR="00BE6445" w:rsidRPr="007A2480" w:rsidRDefault="00A42182" w:rsidP="007A2480">
      <w:pPr>
        <w:spacing w:after="0" w:line="240" w:lineRule="auto"/>
        <w:rPr>
          <w:sz w:val="24"/>
          <w:szCs w:val="24"/>
        </w:rPr>
      </w:pPr>
      <w:r w:rsidRPr="007A2480">
        <w:rPr>
          <w:sz w:val="24"/>
          <w:szCs w:val="24"/>
        </w:rPr>
        <w:t>WEEK(S)        TOPIC</w:t>
      </w:r>
    </w:p>
    <w:p w14:paraId="315EF3A3" w14:textId="77777777" w:rsidR="00A42182" w:rsidRPr="007A2480" w:rsidRDefault="00A42182" w:rsidP="007A2480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7A2480">
        <w:rPr>
          <w:sz w:val="24"/>
          <w:szCs w:val="24"/>
        </w:rPr>
        <w:t xml:space="preserve">Review of first term work: </w:t>
      </w:r>
      <w:r w:rsidR="007A2480">
        <w:rPr>
          <w:sz w:val="24"/>
          <w:szCs w:val="24"/>
        </w:rPr>
        <w:t xml:space="preserve">(i) Bonds and debentures (ii) Shares (iii) Rates </w:t>
      </w:r>
      <w:r w:rsidRPr="007A2480">
        <w:rPr>
          <w:sz w:val="24"/>
          <w:szCs w:val="24"/>
        </w:rPr>
        <w:t xml:space="preserve"> (iv)  Income tax and (v) Value added tax.</w:t>
      </w:r>
    </w:p>
    <w:p w14:paraId="22B582F7" w14:textId="77777777" w:rsidR="00E75C89" w:rsidRPr="007A2480" w:rsidRDefault="00A42182" w:rsidP="007A2480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7A2480">
        <w:rPr>
          <w:sz w:val="24"/>
          <w:szCs w:val="24"/>
        </w:rPr>
        <w:t xml:space="preserve"> </w:t>
      </w:r>
      <w:r w:rsidR="00CB358A" w:rsidRPr="007A2480">
        <w:rPr>
          <w:sz w:val="24"/>
          <w:szCs w:val="24"/>
        </w:rPr>
        <w:t xml:space="preserve">CO-ORDINATE GEOMETRY OF STRAIGHT LINE:  Cartesian </w:t>
      </w:r>
      <w:r w:rsidR="007A2480" w:rsidRPr="007A2480">
        <w:rPr>
          <w:sz w:val="24"/>
          <w:szCs w:val="24"/>
        </w:rPr>
        <w:t>coordinate (</w:t>
      </w:r>
      <w:r w:rsidR="00CB358A" w:rsidRPr="007A2480">
        <w:rPr>
          <w:sz w:val="24"/>
          <w:szCs w:val="24"/>
        </w:rPr>
        <w:t xml:space="preserve">ii) plotting the linear graph (iii) determine the distance between two coordinate points. (iv) </w:t>
      </w:r>
      <w:r w:rsidR="007A2480" w:rsidRPr="007A2480">
        <w:rPr>
          <w:sz w:val="24"/>
          <w:szCs w:val="24"/>
        </w:rPr>
        <w:t>Finding</w:t>
      </w:r>
      <w:r w:rsidR="00E75C89" w:rsidRPr="007A2480">
        <w:rPr>
          <w:sz w:val="24"/>
          <w:szCs w:val="24"/>
        </w:rPr>
        <w:t xml:space="preserve"> the mid-point of the line joining two point (v) practical application of coordinate geometry.(vi) Gradient and intercept of a straight line.</w:t>
      </w:r>
    </w:p>
    <w:p w14:paraId="286E13E6" w14:textId="77777777" w:rsidR="008020C2" w:rsidRPr="007A2480" w:rsidRDefault="00E75C89" w:rsidP="007A2480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7A2480">
        <w:rPr>
          <w:sz w:val="24"/>
          <w:szCs w:val="24"/>
        </w:rPr>
        <w:t>COORDINATE GEOMETRY OF A STRAIGHT LINE CONTINEUS:</w:t>
      </w:r>
      <w:r w:rsidR="00BF0EFC" w:rsidRPr="007A2480">
        <w:rPr>
          <w:sz w:val="24"/>
          <w:szCs w:val="24"/>
        </w:rPr>
        <w:t xml:space="preserve"> (I) Define gradient and int</w:t>
      </w:r>
      <w:r w:rsidR="002E4928" w:rsidRPr="007A2480">
        <w:rPr>
          <w:sz w:val="24"/>
          <w:szCs w:val="24"/>
        </w:rPr>
        <w:t xml:space="preserve">ercepts of a line. (ii) </w:t>
      </w:r>
      <w:r w:rsidR="007A2480" w:rsidRPr="007A2480">
        <w:rPr>
          <w:sz w:val="24"/>
          <w:szCs w:val="24"/>
        </w:rPr>
        <w:t>Find</w:t>
      </w:r>
      <w:r w:rsidR="002E4928" w:rsidRPr="007A2480">
        <w:rPr>
          <w:sz w:val="24"/>
          <w:szCs w:val="24"/>
        </w:rPr>
        <w:t xml:space="preserve"> the</w:t>
      </w:r>
      <w:r w:rsidR="00BF0EFC" w:rsidRPr="007A2480">
        <w:rPr>
          <w:sz w:val="24"/>
          <w:szCs w:val="24"/>
        </w:rPr>
        <w:t xml:space="preserve"> angle</w:t>
      </w:r>
      <w:r w:rsidR="002E4928" w:rsidRPr="007A2480">
        <w:rPr>
          <w:sz w:val="24"/>
          <w:szCs w:val="24"/>
        </w:rPr>
        <w:t xml:space="preserve"> between </w:t>
      </w:r>
      <w:r w:rsidR="007A2480">
        <w:rPr>
          <w:sz w:val="24"/>
          <w:szCs w:val="24"/>
        </w:rPr>
        <w:t xml:space="preserve">two intersecting straight lines </w:t>
      </w:r>
      <w:r w:rsidR="002E4928" w:rsidRPr="007A2480">
        <w:rPr>
          <w:sz w:val="24"/>
          <w:szCs w:val="24"/>
        </w:rPr>
        <w:t xml:space="preserve">(iii) </w:t>
      </w:r>
      <w:r w:rsidR="007A2480" w:rsidRPr="007A2480">
        <w:rPr>
          <w:sz w:val="24"/>
          <w:szCs w:val="24"/>
        </w:rPr>
        <w:t>Application</w:t>
      </w:r>
      <w:r w:rsidR="002E4928" w:rsidRPr="007A2480">
        <w:rPr>
          <w:sz w:val="24"/>
          <w:szCs w:val="24"/>
        </w:rPr>
        <w:t xml:space="preserve"> </w:t>
      </w:r>
      <w:r w:rsidR="007A2480" w:rsidRPr="007A2480">
        <w:rPr>
          <w:sz w:val="24"/>
          <w:szCs w:val="24"/>
        </w:rPr>
        <w:t>of linear</w:t>
      </w:r>
      <w:r w:rsidR="00087E50" w:rsidRPr="007A2480">
        <w:rPr>
          <w:sz w:val="24"/>
          <w:szCs w:val="24"/>
        </w:rPr>
        <w:t xml:space="preserve"> graphs to  real life student.</w:t>
      </w:r>
    </w:p>
    <w:p w14:paraId="21FE340D" w14:textId="77777777" w:rsidR="002825BF" w:rsidRPr="007A2480" w:rsidRDefault="008020C2" w:rsidP="007A2480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7A2480">
        <w:rPr>
          <w:sz w:val="24"/>
          <w:szCs w:val="24"/>
        </w:rPr>
        <w:t>DIFFERENTIATION OF ALGEBRAIC FU</w:t>
      </w:r>
      <w:r w:rsidR="002825BF" w:rsidRPr="007A2480">
        <w:rPr>
          <w:sz w:val="24"/>
          <w:szCs w:val="24"/>
        </w:rPr>
        <w:t>NCTION: (I) Meaning of different</w:t>
      </w:r>
      <w:r w:rsidRPr="007A2480">
        <w:rPr>
          <w:sz w:val="24"/>
          <w:szCs w:val="24"/>
        </w:rPr>
        <w:t>iation</w:t>
      </w:r>
      <w:r w:rsidR="002825BF" w:rsidRPr="007A2480">
        <w:rPr>
          <w:sz w:val="24"/>
          <w:szCs w:val="24"/>
        </w:rPr>
        <w:t>/ derived function</w:t>
      </w:r>
      <w:r w:rsidR="00BF0EFC" w:rsidRPr="007A2480">
        <w:rPr>
          <w:sz w:val="24"/>
          <w:szCs w:val="24"/>
        </w:rPr>
        <w:t xml:space="preserve"> </w:t>
      </w:r>
      <w:r w:rsidR="002825BF" w:rsidRPr="007A2480">
        <w:rPr>
          <w:sz w:val="24"/>
          <w:szCs w:val="24"/>
        </w:rPr>
        <w:t>(ii) differentiation from first principle (iii) standard derivative of some basic functions.</w:t>
      </w:r>
    </w:p>
    <w:p w14:paraId="301F93DE" w14:textId="77777777" w:rsidR="00921FE1" w:rsidRPr="007A2480" w:rsidRDefault="002825BF" w:rsidP="007A2480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7A2480">
        <w:rPr>
          <w:sz w:val="24"/>
          <w:szCs w:val="24"/>
        </w:rPr>
        <w:t>DIFFERENTIATION OF ALGEBRAI</w:t>
      </w:r>
      <w:r w:rsidR="00921FE1" w:rsidRPr="007A2480">
        <w:rPr>
          <w:sz w:val="24"/>
          <w:szCs w:val="24"/>
        </w:rPr>
        <w:t xml:space="preserve">C FUNCTION CONTINEUS: </w:t>
      </w:r>
      <w:r w:rsidRPr="007A2480">
        <w:rPr>
          <w:sz w:val="24"/>
          <w:szCs w:val="24"/>
        </w:rPr>
        <w:t xml:space="preserve"> Rules of differentiation</w:t>
      </w:r>
      <w:r w:rsidR="00E75C89" w:rsidRPr="007A2480">
        <w:rPr>
          <w:sz w:val="24"/>
          <w:szCs w:val="24"/>
        </w:rPr>
        <w:t xml:space="preserve"> </w:t>
      </w:r>
      <w:r w:rsidR="00921FE1" w:rsidRPr="007A2480">
        <w:rPr>
          <w:sz w:val="24"/>
          <w:szCs w:val="24"/>
        </w:rPr>
        <w:t>such as: (a) Sum and difference (b) Product rule (c) Quotient rule. (d) Application of real situation such as Maximal, Minima velocity, Acceleration and rate of change.</w:t>
      </w:r>
    </w:p>
    <w:p w14:paraId="46786784" w14:textId="77777777" w:rsidR="007F7CDD" w:rsidRPr="007A2480" w:rsidRDefault="00921FE1" w:rsidP="007A2480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7A2480">
        <w:rPr>
          <w:sz w:val="24"/>
          <w:szCs w:val="24"/>
        </w:rPr>
        <w:t xml:space="preserve">INTEGRATION AND EVALUATION SIMPLE ALGEBRAIC FUNCTION:  (i) definition (ii) Method </w:t>
      </w:r>
      <w:r w:rsidR="00E71F27" w:rsidRPr="007A2480">
        <w:rPr>
          <w:sz w:val="24"/>
          <w:szCs w:val="24"/>
        </w:rPr>
        <w:t xml:space="preserve">of integration: (a) substitution method (b) partial fraction </w:t>
      </w:r>
      <w:r w:rsidR="007F7CDD" w:rsidRPr="007A2480">
        <w:rPr>
          <w:sz w:val="24"/>
          <w:szCs w:val="24"/>
        </w:rPr>
        <w:t>method (</w:t>
      </w:r>
      <w:r w:rsidR="00E71F27" w:rsidRPr="007A2480">
        <w:rPr>
          <w:sz w:val="24"/>
          <w:szCs w:val="24"/>
        </w:rPr>
        <w:t>c) part. (iii) Application of integration in calcula</w:t>
      </w:r>
      <w:r w:rsidR="007A2480">
        <w:rPr>
          <w:sz w:val="24"/>
          <w:szCs w:val="24"/>
        </w:rPr>
        <w:t xml:space="preserve">ting area under the curve (iv) </w:t>
      </w:r>
      <w:r w:rsidR="00C0217E" w:rsidRPr="007A2480">
        <w:rPr>
          <w:sz w:val="24"/>
          <w:szCs w:val="24"/>
        </w:rPr>
        <w:t>Use</w:t>
      </w:r>
      <w:r w:rsidR="00E71F27" w:rsidRPr="007A2480">
        <w:rPr>
          <w:sz w:val="24"/>
          <w:szCs w:val="24"/>
        </w:rPr>
        <w:t xml:space="preserve"> of </w:t>
      </w:r>
      <w:r w:rsidR="007F7CDD" w:rsidRPr="007A2480">
        <w:rPr>
          <w:sz w:val="24"/>
          <w:szCs w:val="24"/>
        </w:rPr>
        <w:t>Simpson’s rule to find the area under the curve.</w:t>
      </w:r>
    </w:p>
    <w:p w14:paraId="142811D1" w14:textId="77777777" w:rsidR="00C0217E" w:rsidRPr="007A2480" w:rsidRDefault="007F7CDD" w:rsidP="007A2480">
      <w:pPr>
        <w:spacing w:after="0" w:line="240" w:lineRule="auto"/>
        <w:rPr>
          <w:sz w:val="24"/>
          <w:szCs w:val="24"/>
        </w:rPr>
      </w:pPr>
      <w:r w:rsidRPr="007A2480">
        <w:rPr>
          <w:sz w:val="24"/>
          <w:szCs w:val="24"/>
        </w:rPr>
        <w:t>7-12</w:t>
      </w:r>
      <w:r w:rsidR="00C0217E" w:rsidRPr="007A2480">
        <w:rPr>
          <w:sz w:val="24"/>
          <w:szCs w:val="24"/>
        </w:rPr>
        <w:t xml:space="preserve">. </w:t>
      </w:r>
      <w:r w:rsidR="007A2480">
        <w:rPr>
          <w:sz w:val="24"/>
          <w:szCs w:val="24"/>
        </w:rPr>
        <w:t xml:space="preserve">   </w:t>
      </w:r>
      <w:r w:rsidR="00C0217E" w:rsidRPr="007A2480">
        <w:rPr>
          <w:sz w:val="24"/>
          <w:szCs w:val="24"/>
        </w:rPr>
        <w:t>Revision</w:t>
      </w:r>
      <w:r w:rsidRPr="007A2480">
        <w:rPr>
          <w:sz w:val="24"/>
          <w:szCs w:val="24"/>
        </w:rPr>
        <w:t xml:space="preserve"> and Mock Examination.</w:t>
      </w:r>
      <w:r w:rsidR="00921FE1" w:rsidRPr="007A2480">
        <w:rPr>
          <w:sz w:val="24"/>
          <w:szCs w:val="24"/>
        </w:rPr>
        <w:t xml:space="preserve"> </w:t>
      </w:r>
    </w:p>
    <w:p w14:paraId="604030C0" w14:textId="77777777" w:rsidR="00C0217E" w:rsidRPr="007A2480" w:rsidRDefault="00C0217E" w:rsidP="007A2480">
      <w:pPr>
        <w:pStyle w:val="ListParagraph"/>
        <w:spacing w:after="0" w:line="240" w:lineRule="auto"/>
        <w:ind w:left="0"/>
        <w:rPr>
          <w:sz w:val="24"/>
          <w:szCs w:val="24"/>
        </w:rPr>
      </w:pPr>
    </w:p>
    <w:p w14:paraId="199B2DF0" w14:textId="77777777" w:rsidR="00C0217E" w:rsidRPr="007A2480" w:rsidRDefault="00C0217E" w:rsidP="007A2480">
      <w:pPr>
        <w:pStyle w:val="ListParagraph"/>
        <w:spacing w:after="0" w:line="240" w:lineRule="auto"/>
        <w:ind w:left="0"/>
        <w:rPr>
          <w:sz w:val="24"/>
          <w:szCs w:val="24"/>
        </w:rPr>
      </w:pPr>
    </w:p>
    <w:p w14:paraId="713E1126" w14:textId="77777777" w:rsidR="00C0217E" w:rsidRPr="007A2480" w:rsidRDefault="007A2480" w:rsidP="007A2480">
      <w:pPr>
        <w:pStyle w:val="ListParagraph"/>
        <w:spacing w:after="0" w:line="240" w:lineRule="auto"/>
        <w:ind w:left="2880" w:firstLine="720"/>
        <w:rPr>
          <w:b/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C0217E" w:rsidRPr="007A2480">
        <w:rPr>
          <w:b/>
          <w:sz w:val="24"/>
          <w:szCs w:val="24"/>
        </w:rPr>
        <w:t>WEEK 1</w:t>
      </w:r>
    </w:p>
    <w:p w14:paraId="7524CB26" w14:textId="77777777" w:rsidR="00C0217E" w:rsidRPr="007A2480" w:rsidRDefault="00C0217E" w:rsidP="007A2480">
      <w:pPr>
        <w:pStyle w:val="ListParagraph"/>
        <w:spacing w:after="0" w:line="240" w:lineRule="auto"/>
        <w:ind w:left="2160" w:firstLine="720"/>
        <w:rPr>
          <w:b/>
          <w:sz w:val="24"/>
          <w:szCs w:val="24"/>
        </w:rPr>
      </w:pPr>
      <w:r w:rsidRPr="007A2480">
        <w:rPr>
          <w:b/>
          <w:sz w:val="24"/>
          <w:szCs w:val="24"/>
        </w:rPr>
        <w:t>REVIEW OF FIRST TERM WORK</w:t>
      </w:r>
    </w:p>
    <w:p w14:paraId="1F9263D2" w14:textId="77777777" w:rsidR="00C0217E" w:rsidRPr="007A2480" w:rsidRDefault="00C0217E" w:rsidP="007A248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7A2480">
        <w:rPr>
          <w:sz w:val="24"/>
          <w:szCs w:val="24"/>
        </w:rPr>
        <w:t xml:space="preserve">BONDS: A bond is a documentary obligation to pay a sum of money or to </w:t>
      </w:r>
      <w:r w:rsidR="002A1D05" w:rsidRPr="007A2480">
        <w:rPr>
          <w:sz w:val="24"/>
          <w:szCs w:val="24"/>
        </w:rPr>
        <w:t>perform a contract</w:t>
      </w:r>
      <w:r w:rsidRPr="007A2480">
        <w:rPr>
          <w:sz w:val="24"/>
          <w:szCs w:val="24"/>
        </w:rPr>
        <w:t>.</w:t>
      </w:r>
    </w:p>
    <w:p w14:paraId="4E0C423C" w14:textId="77777777" w:rsidR="002A1D05" w:rsidRPr="007A2480" w:rsidRDefault="002A1D05" w:rsidP="007A248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7A2480">
        <w:rPr>
          <w:sz w:val="24"/>
          <w:szCs w:val="24"/>
        </w:rPr>
        <w:t>DEBENTURE: I</w:t>
      </w:r>
      <w:r w:rsidR="007A2480">
        <w:rPr>
          <w:sz w:val="24"/>
          <w:szCs w:val="24"/>
        </w:rPr>
        <w:t>s</w:t>
      </w:r>
      <w:r w:rsidRPr="007A2480">
        <w:rPr>
          <w:sz w:val="24"/>
          <w:szCs w:val="24"/>
        </w:rPr>
        <w:t xml:space="preserve"> a certificate that certifies an amount of money owed to someone or promises to pay of the issuer a specific amount of money.</w:t>
      </w:r>
    </w:p>
    <w:p w14:paraId="4755D48F" w14:textId="77777777" w:rsidR="002A1D05" w:rsidRPr="007A2480" w:rsidRDefault="002A1D05" w:rsidP="007A248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7A2480">
        <w:rPr>
          <w:sz w:val="24"/>
          <w:szCs w:val="24"/>
        </w:rPr>
        <w:t>SHARES: is a portion of something given or allotted to someone from investment (Dividends).</w:t>
      </w:r>
    </w:p>
    <w:p w14:paraId="42C846D8" w14:textId="77777777" w:rsidR="002A1D05" w:rsidRPr="007A2480" w:rsidRDefault="002A1D05" w:rsidP="007A248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7A2480">
        <w:rPr>
          <w:sz w:val="24"/>
          <w:szCs w:val="24"/>
        </w:rPr>
        <w:t>RATE: a rate can be defined as a payment or levy paid to an authority or individual on the use of property (ratable value).</w:t>
      </w:r>
    </w:p>
    <w:p w14:paraId="18529E98" w14:textId="77777777" w:rsidR="002A1D05" w:rsidRPr="007A2480" w:rsidRDefault="00382DC9" w:rsidP="007A248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7A2480">
        <w:rPr>
          <w:sz w:val="24"/>
          <w:szCs w:val="24"/>
        </w:rPr>
        <w:t>INCOME TAX:</w:t>
      </w:r>
      <w:r w:rsidR="00FF5FC3" w:rsidRPr="007A2480">
        <w:rPr>
          <w:sz w:val="24"/>
          <w:szCs w:val="24"/>
        </w:rPr>
        <w:t xml:space="preserve"> This is the amount taken from salaries of workers for the services provided by the government. Such as security, education, health roads etc.</w:t>
      </w:r>
    </w:p>
    <w:p w14:paraId="349AE3B1" w14:textId="77777777" w:rsidR="00FF5FC3" w:rsidRPr="007A2480" w:rsidRDefault="00FF5FC3" w:rsidP="007A248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7A2480">
        <w:rPr>
          <w:sz w:val="24"/>
          <w:szCs w:val="24"/>
        </w:rPr>
        <w:t>VALUE ADDED TAX (VAT):  this is a certain amount taken any goods sold or purchased by a customer.</w:t>
      </w:r>
    </w:p>
    <w:p w14:paraId="351DD92A" w14:textId="77777777" w:rsidR="00844AED" w:rsidRPr="007A2480" w:rsidRDefault="00844AED" w:rsidP="007A248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7A2480">
        <w:rPr>
          <w:sz w:val="24"/>
          <w:szCs w:val="24"/>
        </w:rPr>
        <w:t>EXAMPLE</w:t>
      </w:r>
      <w:r w:rsidRPr="007A2480">
        <w:rPr>
          <w:sz w:val="24"/>
          <w:szCs w:val="24"/>
        </w:rPr>
        <w:tab/>
      </w:r>
      <w:r w:rsidRPr="007A2480">
        <w:rPr>
          <w:sz w:val="24"/>
          <w:szCs w:val="24"/>
        </w:rPr>
        <w:tab/>
      </w:r>
      <w:r w:rsidRPr="007A2480">
        <w:rPr>
          <w:sz w:val="24"/>
          <w:szCs w:val="24"/>
        </w:rPr>
        <w:tab/>
      </w:r>
      <w:r w:rsidRPr="007A2480">
        <w:rPr>
          <w:sz w:val="24"/>
          <w:szCs w:val="24"/>
        </w:rPr>
        <w:tab/>
        <w:t>RATE</w:t>
      </w:r>
    </w:p>
    <w:p w14:paraId="5520EE42" w14:textId="77777777" w:rsidR="00844AED" w:rsidRPr="007A2480" w:rsidRDefault="00844AED" w:rsidP="007A248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7A2480">
        <w:rPr>
          <w:sz w:val="24"/>
          <w:szCs w:val="24"/>
        </w:rPr>
        <w:t xml:space="preserve">Find the rate at 85kobo in the </w:t>
      </w:r>
      <w:r w:rsidRPr="007A2480">
        <w:rPr>
          <w:rFonts w:ascii="Cambria Math" w:hAnsi="Cambria Math"/>
          <w:sz w:val="24"/>
          <w:szCs w:val="24"/>
        </w:rPr>
        <w:t>#</w:t>
      </w:r>
      <w:r w:rsidR="00D2531D" w:rsidRPr="007A2480">
        <w:rPr>
          <w:sz w:val="24"/>
          <w:szCs w:val="24"/>
        </w:rPr>
        <w:t xml:space="preserve"> on the house  of ratable value of  </w:t>
      </w:r>
      <w:r w:rsidR="00D2531D" w:rsidRPr="007A2480">
        <w:rPr>
          <w:rFonts w:ascii="Cambria Math" w:hAnsi="Cambria Math"/>
          <w:sz w:val="24"/>
          <w:szCs w:val="24"/>
        </w:rPr>
        <w:t>#</w:t>
      </w:r>
      <w:r w:rsidR="00D2531D" w:rsidRPr="007A2480">
        <w:rPr>
          <w:sz w:val="24"/>
          <w:szCs w:val="24"/>
        </w:rPr>
        <w:t>216.</w:t>
      </w:r>
    </w:p>
    <w:p w14:paraId="6B61372F" w14:textId="77777777" w:rsidR="00D2531D" w:rsidRPr="007A2480" w:rsidRDefault="00D2531D" w:rsidP="007A248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7A2480">
        <w:rPr>
          <w:sz w:val="24"/>
          <w:szCs w:val="24"/>
        </w:rPr>
        <w:t>SOLUTION</w:t>
      </w:r>
    </w:p>
    <w:p w14:paraId="0B8F04C8" w14:textId="77777777" w:rsidR="00D2531D" w:rsidRPr="007A2480" w:rsidRDefault="00D2531D" w:rsidP="007A248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7A2480">
        <w:rPr>
          <w:sz w:val="24"/>
          <w:szCs w:val="24"/>
        </w:rPr>
        <w:t xml:space="preserve">Value of the house </w:t>
      </w:r>
      <w:r w:rsidRPr="007A2480">
        <w:rPr>
          <w:rFonts w:ascii="Cambria Math" w:hAnsi="Cambria Math"/>
          <w:sz w:val="24"/>
          <w:szCs w:val="24"/>
        </w:rPr>
        <w:t>#</w:t>
      </w:r>
      <w:r w:rsidRPr="007A2480">
        <w:rPr>
          <w:sz w:val="24"/>
          <w:szCs w:val="24"/>
        </w:rPr>
        <w:t>216 or 21600kobo</w:t>
      </w:r>
    </w:p>
    <w:p w14:paraId="08B72621" w14:textId="77777777" w:rsidR="00136BBA" w:rsidRPr="007A2480" w:rsidRDefault="00D2531D" w:rsidP="007A248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7A2480">
        <w:rPr>
          <w:sz w:val="24"/>
          <w:szCs w:val="24"/>
        </w:rPr>
        <w:t>Amount payable on every # to the government =</w:t>
      </w:r>
    </w:p>
    <w:p w14:paraId="753E7FAD" w14:textId="35F2DD0E" w:rsidR="00D2531D" w:rsidRPr="00787EBA" w:rsidRDefault="00136BBA" w:rsidP="007A2480">
      <w:pPr>
        <w:pStyle w:val="ListParagraph"/>
        <w:spacing w:after="0" w:line="240" w:lineRule="auto"/>
        <w:ind w:left="0"/>
        <w:rPr>
          <w:rFonts w:eastAsia="Times New Roman"/>
          <w:sz w:val="24"/>
          <w:szCs w:val="24"/>
        </w:rPr>
      </w:pPr>
      <w:r w:rsidRPr="007A2480">
        <w:rPr>
          <w:sz w:val="24"/>
          <w:szCs w:val="24"/>
        </w:rPr>
        <w:t xml:space="preserve">          </w:t>
      </w:r>
      <w:r w:rsidRPr="007A2480">
        <w:rPr>
          <w:sz w:val="24"/>
          <w:szCs w:val="24"/>
        </w:rPr>
        <w:tab/>
        <w:t>=</w:t>
      </w:r>
      <w:r w:rsidR="00D2531D" w:rsidRPr="007A2480">
        <w:rPr>
          <w:sz w:val="24"/>
          <w:szCs w:val="24"/>
        </w:rPr>
        <w:t xml:space="preserve"> </w:t>
      </w:r>
      <w:r w:rsidR="00D2531D" w:rsidRPr="007A2480">
        <w:rPr>
          <w:rFonts w:ascii="Cambria Math" w:hAnsi="Cambria Math"/>
          <w:sz w:val="24"/>
          <w:szCs w:val="24"/>
        </w:rPr>
        <w:t>#</w:t>
      </w:r>
      <w:r w:rsidR="00D2531D" w:rsidRPr="007A2480">
        <w:rPr>
          <w:sz w:val="24"/>
          <w:szCs w:val="24"/>
        </w:rPr>
        <w:t xml:space="preserve">216 x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85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100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 =  </w:t>
      </w:r>
      <w:r w:rsidRPr="00787EBA">
        <w:rPr>
          <w:rFonts w:ascii="Cambria Math" w:eastAsia="Times New Roman" w:hAnsi="Cambria Math"/>
          <w:sz w:val="24"/>
          <w:szCs w:val="24"/>
        </w:rPr>
        <w:t>#</w:t>
      </w:r>
      <w:r w:rsidRPr="00787EBA">
        <w:rPr>
          <w:rFonts w:eastAsia="Times New Roman"/>
          <w:sz w:val="24"/>
          <w:szCs w:val="24"/>
        </w:rPr>
        <w:t>183.60</w:t>
      </w:r>
    </w:p>
    <w:p w14:paraId="79B4F8D2" w14:textId="77777777" w:rsidR="00C85160" w:rsidRPr="00787EBA" w:rsidRDefault="00A83745" w:rsidP="007A2480">
      <w:pPr>
        <w:pStyle w:val="ListParagraph"/>
        <w:spacing w:after="0" w:line="240" w:lineRule="auto"/>
        <w:ind w:left="0"/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ASSESSMENT: </w:t>
      </w:r>
      <w:r w:rsidR="00595029" w:rsidRPr="00787EBA">
        <w:rPr>
          <w:rFonts w:eastAsia="Times New Roman"/>
          <w:sz w:val="24"/>
          <w:szCs w:val="24"/>
        </w:rPr>
        <w:t>(a) A man with an annual</w:t>
      </w:r>
      <w:r w:rsidR="00C85160" w:rsidRPr="00787EBA">
        <w:rPr>
          <w:rFonts w:eastAsia="Times New Roman"/>
          <w:sz w:val="24"/>
          <w:szCs w:val="24"/>
        </w:rPr>
        <w:t xml:space="preserve"> salary of </w:t>
      </w:r>
      <w:r w:rsidR="00C85160" w:rsidRPr="00787EBA">
        <w:rPr>
          <w:rFonts w:ascii="Cambria Math" w:eastAsia="Times New Roman" w:hAnsi="Cambria Math"/>
          <w:sz w:val="24"/>
          <w:szCs w:val="24"/>
        </w:rPr>
        <w:t>#</w:t>
      </w:r>
      <w:r w:rsidR="00C85160" w:rsidRPr="00787EBA">
        <w:rPr>
          <w:rFonts w:eastAsia="Times New Roman"/>
          <w:sz w:val="24"/>
          <w:szCs w:val="24"/>
        </w:rPr>
        <w:t xml:space="preserve">4200 has allowances of </w:t>
      </w:r>
      <w:r w:rsidR="00C85160" w:rsidRPr="00787EBA">
        <w:rPr>
          <w:rFonts w:ascii="Cambria Math" w:eastAsia="Times New Roman" w:hAnsi="Cambria Math"/>
          <w:sz w:val="24"/>
          <w:szCs w:val="24"/>
        </w:rPr>
        <w:t>#</w:t>
      </w:r>
      <w:r w:rsidR="00C85160" w:rsidRPr="00787EBA">
        <w:rPr>
          <w:rFonts w:eastAsia="Times New Roman"/>
          <w:sz w:val="24"/>
          <w:szCs w:val="24"/>
        </w:rPr>
        <w:t>1400. How much does he pay each year in income tax?</w:t>
      </w:r>
    </w:p>
    <w:p w14:paraId="2EBA7C90" w14:textId="77777777" w:rsidR="00C85160" w:rsidRPr="00787EBA" w:rsidRDefault="00C85160" w:rsidP="007A2480">
      <w:pPr>
        <w:pStyle w:val="ListParagraph"/>
        <w:spacing w:after="0" w:line="240" w:lineRule="auto"/>
        <w:ind w:left="0"/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 (b) to raise an income of </w:t>
      </w:r>
      <w:r w:rsidRPr="00787EBA">
        <w:rPr>
          <w:rFonts w:ascii="Cambria Math" w:eastAsia="Times New Roman" w:hAnsi="Cambria Math"/>
          <w:sz w:val="24"/>
          <w:szCs w:val="24"/>
        </w:rPr>
        <w:t>#</w:t>
      </w:r>
      <w:r w:rsidRPr="00787EBA">
        <w:rPr>
          <w:rFonts w:eastAsia="Times New Roman"/>
          <w:sz w:val="24"/>
          <w:szCs w:val="24"/>
        </w:rPr>
        <w:t>4176000 a town declares  a rate of 87 kobo in the naira. What is the ratable value of the town?</w:t>
      </w:r>
    </w:p>
    <w:p w14:paraId="434965EC" w14:textId="77777777" w:rsidR="00A83745" w:rsidRPr="00787EBA" w:rsidRDefault="00C85160" w:rsidP="007A2480">
      <w:pPr>
        <w:pStyle w:val="ListParagraph"/>
        <w:spacing w:after="0" w:line="240" w:lineRule="auto"/>
        <w:ind w:left="0"/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 (c) the annual rates at 73 cents in the </w:t>
      </w:r>
      <w:r w:rsidR="00811166" w:rsidRPr="00787EBA">
        <w:rPr>
          <w:rFonts w:eastAsia="Times New Roman"/>
          <w:sz w:val="24"/>
          <w:szCs w:val="24"/>
        </w:rPr>
        <w:t xml:space="preserve">dollar on a house are </w:t>
      </w:r>
      <w:r w:rsidR="00811166" w:rsidRPr="00787EBA">
        <w:rPr>
          <w:rFonts w:ascii="Cambria Math" w:eastAsia="Times New Roman" w:hAnsi="Cambria Math"/>
          <w:sz w:val="24"/>
          <w:szCs w:val="24"/>
        </w:rPr>
        <w:t>$</w:t>
      </w:r>
      <w:r w:rsidR="007C43C9" w:rsidRPr="00787EBA">
        <w:rPr>
          <w:rFonts w:eastAsia="Times New Roman"/>
          <w:sz w:val="24"/>
          <w:szCs w:val="24"/>
        </w:rPr>
        <w:t>262.80.  W</w:t>
      </w:r>
      <w:r w:rsidR="00811166" w:rsidRPr="00787EBA">
        <w:rPr>
          <w:rFonts w:eastAsia="Times New Roman"/>
          <w:sz w:val="24"/>
          <w:szCs w:val="24"/>
        </w:rPr>
        <w:t>hat is the ratable value?</w:t>
      </w:r>
    </w:p>
    <w:p w14:paraId="71D7DEC1" w14:textId="77777777" w:rsidR="007C43C9" w:rsidRPr="007A2480" w:rsidRDefault="007C43C9" w:rsidP="007A248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(d) A certain doctor has a salary of </w:t>
      </w:r>
      <w:r w:rsidRPr="00787EBA">
        <w:rPr>
          <w:rFonts w:ascii="Cambria Math" w:eastAsia="Times New Roman" w:hAnsi="Cambria Math"/>
          <w:sz w:val="24"/>
          <w:szCs w:val="24"/>
        </w:rPr>
        <w:t>#</w:t>
      </w:r>
      <w:r w:rsidRPr="00787EBA">
        <w:rPr>
          <w:rFonts w:eastAsia="Times New Roman"/>
          <w:sz w:val="24"/>
          <w:szCs w:val="24"/>
        </w:rPr>
        <w:t>11500. His</w:t>
      </w:r>
      <w:r w:rsidR="00742283" w:rsidRPr="00787EBA">
        <w:rPr>
          <w:rFonts w:eastAsia="Times New Roman"/>
          <w:sz w:val="24"/>
          <w:szCs w:val="24"/>
        </w:rPr>
        <w:t xml:space="preserve"> allowances, which include</w:t>
      </w:r>
      <w:r w:rsidRPr="00787EBA">
        <w:rPr>
          <w:rFonts w:eastAsia="Times New Roman"/>
          <w:sz w:val="24"/>
          <w:szCs w:val="24"/>
        </w:rPr>
        <w:t xml:space="preserve"> the expenses of running the practice, are </w:t>
      </w:r>
      <w:r w:rsidRPr="00787EBA">
        <w:rPr>
          <w:rFonts w:ascii="Cambria Math" w:eastAsia="Times New Roman" w:hAnsi="Cambria Math"/>
          <w:sz w:val="24"/>
          <w:szCs w:val="24"/>
        </w:rPr>
        <w:t>#</w:t>
      </w:r>
      <w:r w:rsidRPr="00787EBA">
        <w:rPr>
          <w:rFonts w:eastAsia="Times New Roman"/>
          <w:sz w:val="24"/>
          <w:szCs w:val="24"/>
        </w:rPr>
        <w:t>4800</w:t>
      </w:r>
      <w:r w:rsidR="00742283" w:rsidRPr="00787EBA">
        <w:rPr>
          <w:rFonts w:eastAsia="Times New Roman"/>
          <w:sz w:val="24"/>
          <w:szCs w:val="24"/>
        </w:rPr>
        <w:t>. Find the total amount he pays each year in tax.</w:t>
      </w:r>
    </w:p>
    <w:p w14:paraId="01899205" w14:textId="77777777" w:rsidR="00051E69" w:rsidRPr="007A2480" w:rsidRDefault="00FF5FC3" w:rsidP="007A248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7A2480">
        <w:rPr>
          <w:sz w:val="24"/>
          <w:szCs w:val="24"/>
        </w:rPr>
        <w:lastRenderedPageBreak/>
        <w:t xml:space="preserve"> </w:t>
      </w:r>
    </w:p>
    <w:p w14:paraId="15B37FB1" w14:textId="77777777" w:rsidR="007C43C9" w:rsidRPr="007A2480" w:rsidRDefault="007C43C9" w:rsidP="007A2480">
      <w:pPr>
        <w:spacing w:after="0" w:line="240" w:lineRule="auto"/>
        <w:rPr>
          <w:sz w:val="24"/>
          <w:szCs w:val="24"/>
        </w:rPr>
      </w:pPr>
    </w:p>
    <w:p w14:paraId="223673C8" w14:textId="77777777" w:rsidR="004168ED" w:rsidRPr="007A2480" w:rsidRDefault="004168ED" w:rsidP="007A2480">
      <w:pPr>
        <w:spacing w:after="0" w:line="240" w:lineRule="auto"/>
        <w:rPr>
          <w:sz w:val="24"/>
          <w:szCs w:val="24"/>
        </w:rPr>
      </w:pPr>
      <w:r w:rsidRPr="007A2480">
        <w:rPr>
          <w:sz w:val="24"/>
          <w:szCs w:val="24"/>
        </w:rPr>
        <w:tab/>
        <w:t>WEEK 2</w:t>
      </w:r>
    </w:p>
    <w:p w14:paraId="1E0493C4" w14:textId="77777777" w:rsidR="004168ED" w:rsidRPr="007A2480" w:rsidRDefault="004168ED" w:rsidP="007A2480">
      <w:pPr>
        <w:spacing w:after="0" w:line="240" w:lineRule="auto"/>
        <w:rPr>
          <w:sz w:val="24"/>
          <w:szCs w:val="24"/>
        </w:rPr>
      </w:pPr>
      <w:r w:rsidRPr="007A2480">
        <w:rPr>
          <w:sz w:val="24"/>
          <w:szCs w:val="24"/>
        </w:rPr>
        <w:t>CO-ORDINATE GEOMETRY</w:t>
      </w:r>
    </w:p>
    <w:p w14:paraId="30A588B4" w14:textId="77777777" w:rsidR="004168ED" w:rsidRPr="007A2480" w:rsidRDefault="004168ED" w:rsidP="007A2480">
      <w:pPr>
        <w:spacing w:after="0" w:line="240" w:lineRule="auto"/>
        <w:rPr>
          <w:sz w:val="24"/>
          <w:szCs w:val="24"/>
        </w:rPr>
      </w:pPr>
      <w:r w:rsidRPr="007A2480">
        <w:rPr>
          <w:sz w:val="24"/>
          <w:szCs w:val="24"/>
        </w:rPr>
        <w:t>Coordinate geometry is an aspect of geometry that deals with points and lines joining them.</w:t>
      </w:r>
    </w:p>
    <w:p w14:paraId="597A2FF4" w14:textId="77777777" w:rsidR="004168ED" w:rsidRPr="007A2480" w:rsidRDefault="004168ED" w:rsidP="007A2480">
      <w:pPr>
        <w:spacing w:after="0" w:line="240" w:lineRule="auto"/>
        <w:rPr>
          <w:sz w:val="24"/>
          <w:szCs w:val="24"/>
        </w:rPr>
      </w:pPr>
      <w:r w:rsidRPr="007A2480">
        <w:rPr>
          <w:sz w:val="24"/>
          <w:szCs w:val="24"/>
        </w:rPr>
        <w:t>GRADIENT OF A LINE:  This is the sloping degree of a line joining two points and it is measured  by the ratio of the increment in vertical axis to that of the horizontal axis.</w:t>
      </w:r>
    </w:p>
    <w:p w14:paraId="3F8E7B92" w14:textId="631F530B" w:rsidR="004168ED" w:rsidRPr="00787EBA" w:rsidRDefault="00276547" w:rsidP="004168ED">
      <w:pPr>
        <w:rPr>
          <w:rFonts w:eastAsia="Times New Roman"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2B6DD33C" wp14:editId="669AFE6C">
                <wp:simplePos x="0" y="0"/>
                <wp:positionH relativeFrom="column">
                  <wp:posOffset>374650</wp:posOffset>
                </wp:positionH>
                <wp:positionV relativeFrom="paragraph">
                  <wp:posOffset>225424</wp:posOffset>
                </wp:positionV>
                <wp:extent cx="2472055" cy="0"/>
                <wp:effectExtent l="0" t="0" r="0" b="0"/>
                <wp:wrapNone/>
                <wp:docPr id="4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47205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F370FC" id="Straight Connector 16" o:spid="_x0000_s1026" style="position:absolute;flip:x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9.5pt,17.75pt" to="224.1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" strokecolor="windowText">
                <v:stroke dashstyle="dash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4D7D83" wp14:editId="53C99E24">
                <wp:simplePos x="0" y="0"/>
                <wp:positionH relativeFrom="column">
                  <wp:posOffset>2783840</wp:posOffset>
                </wp:positionH>
                <wp:positionV relativeFrom="paragraph">
                  <wp:posOffset>144145</wp:posOffset>
                </wp:positionV>
                <wp:extent cx="11430" cy="1955165"/>
                <wp:effectExtent l="0" t="0" r="7620" b="6985"/>
                <wp:wrapNone/>
                <wp:docPr id="5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430" cy="19551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6E6008" id="Straight Connector 1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2pt,11.35pt" to="220.1pt,1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">
                <v:stroke dashstyle="dash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D4E6D4" wp14:editId="5E1DE08B">
                <wp:simplePos x="0" y="0"/>
                <wp:positionH relativeFrom="column">
                  <wp:posOffset>698500</wp:posOffset>
                </wp:positionH>
                <wp:positionV relativeFrom="paragraph">
                  <wp:posOffset>187325</wp:posOffset>
                </wp:positionV>
                <wp:extent cx="17145" cy="1914525"/>
                <wp:effectExtent l="0" t="0" r="1905" b="9525"/>
                <wp:wrapNone/>
                <wp:docPr id="7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45" cy="1914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C8B29" id="Straight Connector 1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pt,14.75pt" to="56.35pt,1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">
                <v:stroke dashstyle="dash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81D7E" wp14:editId="59906354">
                <wp:simplePos x="0" y="0"/>
                <wp:positionH relativeFrom="column">
                  <wp:posOffset>714375</wp:posOffset>
                </wp:positionH>
                <wp:positionV relativeFrom="paragraph">
                  <wp:posOffset>226695</wp:posOffset>
                </wp:positionV>
                <wp:extent cx="2085975" cy="1457325"/>
                <wp:effectExtent l="0" t="0" r="9525" b="9525"/>
                <wp:wrapNone/>
                <wp:docPr id="6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85975" cy="14573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431A7" id="Straight Connector 10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25pt,17.85pt" to="220.5pt,1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" strokecolor="windowTex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5168" behindDoc="0" locked="0" layoutInCell="1" allowOverlap="1" wp14:anchorId="208059BF" wp14:editId="13838AA6">
                <wp:simplePos x="0" y="0"/>
                <wp:positionH relativeFrom="column">
                  <wp:posOffset>-209550</wp:posOffset>
                </wp:positionH>
                <wp:positionV relativeFrom="paragraph">
                  <wp:posOffset>2103119</wp:posOffset>
                </wp:positionV>
                <wp:extent cx="3228975" cy="0"/>
                <wp:effectExtent l="0" t="0" r="0" b="0"/>
                <wp:wrapNone/>
                <wp:docPr id="2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2289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CE3981" id="Straight Connector 8" o:spid="_x0000_s1026" style="position:absolute;flip:x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6.5pt,165.6pt" to="237.75pt,1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" strokecolor="windowTex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6FFA83C" wp14:editId="6852A82A">
                <wp:simplePos x="0" y="0"/>
                <wp:positionH relativeFrom="column">
                  <wp:posOffset>323850</wp:posOffset>
                </wp:positionH>
                <wp:positionV relativeFrom="paragraph">
                  <wp:posOffset>-1905</wp:posOffset>
                </wp:positionV>
                <wp:extent cx="47625" cy="2314575"/>
                <wp:effectExtent l="0" t="0" r="9525" b="9525"/>
                <wp:wrapNone/>
                <wp:docPr id="1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25" cy="23145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2BFBE2" id="Straight Connector 6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5pt,-.15pt" to="29.25pt,1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" strokecolor="windowText">
                <o:lock v:ext="edit" shapetype="f"/>
              </v:line>
            </w:pict>
          </mc:Fallback>
        </mc:AlternateContent>
      </w:r>
      <m:oMath>
        <m:r>
          <w:rPr>
            <w:rFonts w:ascii="Cambria Math" w:hAnsi="Cambria Math"/>
            <w:sz w:val="24"/>
            <w:szCs w:val="24"/>
          </w:rPr>
          <m:t xml:space="preserve">   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4168ED" w:rsidRPr="00787EBA">
        <w:rPr>
          <w:rFonts w:eastAsia="Times New Roman"/>
          <w:noProof/>
          <w:sz w:val="24"/>
          <w:szCs w:val="24"/>
        </w:rPr>
        <w:tab/>
      </w:r>
      <w:r w:rsidR="004168ED" w:rsidRPr="00787EBA">
        <w:rPr>
          <w:rFonts w:eastAsia="Times New Roman"/>
          <w:noProof/>
          <w:sz w:val="24"/>
          <w:szCs w:val="24"/>
        </w:rPr>
        <w:tab/>
      </w:r>
      <w:r w:rsidR="004168ED" w:rsidRPr="00787EBA">
        <w:rPr>
          <w:rFonts w:eastAsia="Times New Roman"/>
          <w:noProof/>
          <w:sz w:val="24"/>
          <w:szCs w:val="24"/>
        </w:rPr>
        <w:tab/>
      </w:r>
      <w:r w:rsidR="004168ED" w:rsidRPr="00787EBA">
        <w:rPr>
          <w:rFonts w:eastAsia="Times New Roman"/>
          <w:noProof/>
          <w:sz w:val="24"/>
          <w:szCs w:val="24"/>
        </w:rPr>
        <w:tab/>
      </w:r>
      <w:r w:rsidR="004168ED" w:rsidRPr="00787EBA">
        <w:rPr>
          <w:rFonts w:eastAsia="Times New Roman"/>
          <w:noProof/>
          <w:sz w:val="24"/>
          <w:szCs w:val="24"/>
        </w:rPr>
        <w:tab/>
      </w:r>
      <w:r w:rsidR="004168ED" w:rsidRPr="00787EBA">
        <w:rPr>
          <w:rFonts w:eastAsia="Times New Roman"/>
          <w:noProof/>
          <w:sz w:val="24"/>
          <w:szCs w:val="24"/>
        </w:rPr>
        <w:tab/>
        <w:t xml:space="preserve">  B</w:t>
      </w:r>
    </w:p>
    <w:p w14:paraId="58275C9D" w14:textId="77777777" w:rsidR="004168ED" w:rsidRPr="00787EBA" w:rsidRDefault="004168ED" w:rsidP="004168ED">
      <w:pPr>
        <w:rPr>
          <w:rFonts w:eastAsia="Times New Roman"/>
          <w:noProof/>
          <w:sz w:val="24"/>
          <w:szCs w:val="24"/>
        </w:rPr>
      </w:pPr>
    </w:p>
    <w:p w14:paraId="7918E54C" w14:textId="77777777" w:rsidR="004168ED" w:rsidRPr="00787EBA" w:rsidRDefault="004168ED" w:rsidP="004168ED">
      <w:pPr>
        <w:rPr>
          <w:rFonts w:eastAsia="Times New Roman"/>
          <w:noProof/>
          <w:sz w:val="24"/>
          <w:szCs w:val="24"/>
        </w:rPr>
      </w:pPr>
    </w:p>
    <w:p w14:paraId="4B2194E3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ab/>
        <w:t xml:space="preserve">   </w:t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  <w:t xml:space="preserve">  </w:t>
      </w:r>
    </w:p>
    <w:p w14:paraId="6259A11A" w14:textId="6BC530FB" w:rsidR="004168ED" w:rsidRPr="00787EBA" w:rsidRDefault="00276547" w:rsidP="004168ED">
      <w:pPr>
        <w:rPr>
          <w:rFonts w:eastAsia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39C093EC" wp14:editId="6C6EA537">
                <wp:simplePos x="0" y="0"/>
                <wp:positionH relativeFrom="column">
                  <wp:posOffset>374650</wp:posOffset>
                </wp:positionH>
                <wp:positionV relativeFrom="paragraph">
                  <wp:posOffset>322579</wp:posOffset>
                </wp:positionV>
                <wp:extent cx="2531745" cy="0"/>
                <wp:effectExtent l="0" t="0" r="0" b="0"/>
                <wp:wrapNone/>
                <wp:docPr id="3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53174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55E01" id="Straight Connector 4" o:spid="_x0000_s1026" style="position:absolute;flip:x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9.5pt,25.4pt" to="228.85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" strokecolor="windowText">
                <v:stroke dashstyle="dash"/>
                <o:lock v:ext="edit" shapetype="f"/>
              </v:line>
            </w:pict>
          </mc:Fallback>
        </mc:AlternateContent>
      </w:r>
      <w:r w:rsidR="004168ED" w:rsidRPr="00787EBA">
        <w:rPr>
          <w:rFonts w:eastAsia="Times New Roman"/>
          <w:sz w:val="24"/>
          <w:szCs w:val="24"/>
        </w:rPr>
        <w:t xml:space="preserve">   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2F30C5" w:rsidRPr="00787EBA">
        <w:rPr>
          <w:rFonts w:eastAsia="Times New Roman"/>
          <w:sz w:val="24"/>
          <w:szCs w:val="24"/>
        </w:rPr>
        <w:t xml:space="preserve"> </w:t>
      </w:r>
      <w:r w:rsidR="004168ED" w:rsidRPr="00787EBA">
        <w:rPr>
          <w:rFonts w:eastAsia="Times New Roman"/>
          <w:sz w:val="24"/>
          <w:szCs w:val="24"/>
        </w:rPr>
        <w:t xml:space="preserve">              </w:t>
      </w:r>
      <w:r w:rsidR="004168ED" w:rsidRPr="00787EBA">
        <w:rPr>
          <w:rFonts w:eastAsia="Times New Roman"/>
          <w:sz w:val="24"/>
          <w:szCs w:val="24"/>
        </w:rPr>
        <w:tab/>
      </w:r>
      <w:r w:rsidR="002F30C5" w:rsidRPr="00787EBA">
        <w:rPr>
          <w:rFonts w:eastAsia="Times New Roman"/>
          <w:sz w:val="24"/>
          <w:szCs w:val="24"/>
        </w:rPr>
        <w:t xml:space="preserve">      </w:t>
      </w:r>
      <m:oMath>
        <m:r>
          <w:rPr>
            <w:rFonts w:ascii="Cambria Math" w:eastAsia="Times New Roman" w:hAnsi="Cambria Math"/>
            <w:sz w:val="24"/>
            <w:szCs w:val="24"/>
          </w:rPr>
          <m:t>θ</m:t>
        </m:r>
      </m:oMath>
      <w:r w:rsidR="002F30C5" w:rsidRPr="00787EBA">
        <w:rPr>
          <w:rFonts w:eastAsia="Times New Roman"/>
          <w:sz w:val="24"/>
          <w:szCs w:val="24"/>
        </w:rPr>
        <w:tab/>
      </w:r>
      <w:r w:rsidR="004168ED" w:rsidRPr="00787EBA">
        <w:rPr>
          <w:rFonts w:eastAsia="Times New Roman"/>
          <w:sz w:val="24"/>
          <w:szCs w:val="24"/>
        </w:rPr>
        <w:tab/>
      </w:r>
      <w:r w:rsidR="004168ED" w:rsidRPr="00787EBA">
        <w:rPr>
          <w:rFonts w:eastAsia="Times New Roman"/>
          <w:sz w:val="24"/>
          <w:szCs w:val="24"/>
        </w:rPr>
        <w:tab/>
      </w:r>
      <w:r w:rsidR="004168ED" w:rsidRPr="00787EBA">
        <w:rPr>
          <w:rFonts w:eastAsia="Times New Roman"/>
          <w:sz w:val="24"/>
          <w:szCs w:val="24"/>
        </w:rPr>
        <w:tab/>
      </w:r>
    </w:p>
    <w:p w14:paraId="23865E14" w14:textId="77777777" w:rsidR="007A2480" w:rsidRPr="00787EBA" w:rsidRDefault="002F30C5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ab/>
        <w:t xml:space="preserve">   A</w:t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  <w:t xml:space="preserve">   N</w:t>
      </w:r>
    </w:p>
    <w:p w14:paraId="74D3F3DD" w14:textId="77777777" w:rsidR="007A2480" w:rsidRPr="00787EBA" w:rsidRDefault="00A60A91" w:rsidP="00A60A91">
      <w:pPr>
        <w:tabs>
          <w:tab w:val="left" w:pos="720"/>
          <w:tab w:val="center" w:pos="4680"/>
        </w:tabs>
        <w:rPr>
          <w:rFonts w:eastAsia="Times New Roman"/>
          <w:sz w:val="24"/>
          <w:szCs w:val="24"/>
          <w:vertAlign w:val="subscript"/>
        </w:rPr>
      </w:pPr>
      <w:r w:rsidRPr="00787EBA">
        <w:rPr>
          <w:rFonts w:eastAsia="Times New Roman"/>
          <w:sz w:val="24"/>
          <w:szCs w:val="24"/>
        </w:rPr>
        <w:tab/>
        <w:t xml:space="preserve">     </w:t>
      </w:r>
      <w:r w:rsidRPr="00787EBA">
        <w:rPr>
          <w:rFonts w:eastAsia="Times New Roman"/>
          <w:sz w:val="32"/>
          <w:szCs w:val="24"/>
        </w:rPr>
        <w:t>X</w:t>
      </w:r>
      <w:r w:rsidRPr="00787EBA">
        <w:rPr>
          <w:rFonts w:eastAsia="Times New Roman"/>
          <w:sz w:val="32"/>
          <w:szCs w:val="24"/>
          <w:vertAlign w:val="subscript"/>
        </w:rPr>
        <w:t xml:space="preserve">1                                                                  </w:t>
      </w:r>
      <w:r w:rsidRPr="00787EBA">
        <w:rPr>
          <w:rFonts w:eastAsia="Times New Roman"/>
          <w:sz w:val="32"/>
          <w:szCs w:val="24"/>
        </w:rPr>
        <w:t>X</w:t>
      </w:r>
      <w:r w:rsidRPr="00787EBA">
        <w:rPr>
          <w:rFonts w:eastAsia="Times New Roman"/>
          <w:sz w:val="32"/>
          <w:szCs w:val="24"/>
          <w:vertAlign w:val="subscript"/>
        </w:rPr>
        <w:t>2</w:t>
      </w:r>
      <w:r w:rsidRPr="00787EBA">
        <w:rPr>
          <w:rFonts w:eastAsia="Times New Roman"/>
          <w:sz w:val="32"/>
          <w:szCs w:val="24"/>
          <w:vertAlign w:val="subscript"/>
        </w:rPr>
        <w:tab/>
      </w:r>
    </w:p>
    <w:p w14:paraId="023F53E2" w14:textId="014499FC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Gradient or slope (M)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BN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AN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2-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2-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</m:den>
        </m:f>
      </m:oMath>
      <w:r w:rsidRPr="00787EBA">
        <w:rPr>
          <w:rFonts w:eastAsia="Times New Roman"/>
          <w:sz w:val="24"/>
          <w:szCs w:val="24"/>
        </w:rPr>
        <w:t>. From the above diagram.</w:t>
      </w:r>
    </w:p>
    <w:p w14:paraId="5281BC79" w14:textId="737DF00C" w:rsidR="004168ED" w:rsidRPr="00787EBA" w:rsidRDefault="00276547" w:rsidP="004168ED">
      <w:pPr>
        <w:rPr>
          <w:rFonts w:eastAsia="Times New Roman"/>
          <w:sz w:val="24"/>
          <w:szCs w:val="24"/>
        </w:rPr>
      </w:pPr>
      <m:oMath>
        <m:func>
          <m:func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="Times New Roman" w:hAnsi="Cambria Math"/>
                <w:sz w:val="24"/>
                <w:szCs w:val="24"/>
              </w:rPr>
              <m:t>θ</m:t>
            </m:r>
          </m:e>
        </m:func>
      </m:oMath>
      <w:r w:rsidR="004168ED" w:rsidRPr="00787EBA">
        <w:rPr>
          <w:rFonts w:eastAsia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BN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AN</m:t>
            </m:r>
          </m:den>
        </m:f>
      </m:oMath>
      <w:r w:rsidR="004168ED" w:rsidRPr="00787EBA">
        <w:rPr>
          <w:rFonts w:eastAsia="Times New Roman"/>
          <w:sz w:val="24"/>
          <w:szCs w:val="24"/>
        </w:rPr>
        <w:t>. Therefore, the slope or gradient can be regarded as tangent of the inclination angle to the Horizontal.</w:t>
      </w:r>
    </w:p>
    <w:p w14:paraId="562850B7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DISTANCE BETWEEN TWO POINTS:</w:t>
      </w:r>
    </w:p>
    <w:p w14:paraId="63AD5664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This is defined as the length of the line segment  joining any two points.</w:t>
      </w:r>
    </w:p>
    <w:p w14:paraId="0BD83956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From the diagram above, (by Pythagoras theorem)</w:t>
      </w:r>
    </w:p>
    <w:p w14:paraId="011C4727" w14:textId="56461234" w:rsidR="004168ED" w:rsidRPr="00787EBA" w:rsidRDefault="00276547" w:rsidP="004168ED">
      <w:pPr>
        <w:rPr>
          <w:rFonts w:eastAsia="Times New Roman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AB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AN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BN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="004168ED" w:rsidRPr="00787EBA">
        <w:rPr>
          <w:rFonts w:eastAsia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="004168ED" w:rsidRPr="00787EBA">
        <w:rPr>
          <w:rFonts w:eastAsia="Times New Roman"/>
          <w:sz w:val="24"/>
          <w:szCs w:val="24"/>
        </w:rPr>
        <w:t xml:space="preserve"> AB = </w:t>
      </w:r>
      <m:oMath>
        <m:rad>
          <m:radPr>
            <m:deg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(X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(Y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34E24B68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MID-POINT OF A LINE SEGMENT:</w:t>
      </w:r>
    </w:p>
    <w:p w14:paraId="68739D03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This is defined as the coordinates of the middle points of the line joining two points.</w:t>
      </w:r>
    </w:p>
    <w:p w14:paraId="365B6554" w14:textId="25D886BC" w:rsidR="004168ED" w:rsidRPr="00787EBA" w:rsidRDefault="00276547" w:rsidP="004168ED">
      <w:pPr>
        <w:rPr>
          <w:rFonts w:eastAsia="Times New Roman"/>
          <w:sz w:val="24"/>
          <w:szCs w:val="24"/>
        </w:rPr>
      </w:pPr>
      <m:oMath>
        <m:r>
          <w:rPr>
            <w:rFonts w:ascii="Cambria Math" w:eastAsia="Times New Roman" w:hAnsi="Cambria Math"/>
            <w:sz w:val="24"/>
            <w:szCs w:val="24"/>
          </w:rPr>
          <m:t>Ȳ</m:t>
        </m:r>
      </m:oMath>
      <w:r w:rsidR="004168ED" w:rsidRPr="00787EBA">
        <w:rPr>
          <w:rFonts w:eastAsia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Times New Roman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b>
            </m:sSub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="004168ED" w:rsidRPr="00787EBA">
        <w:rPr>
          <w:rFonts w:eastAsia="Times New Roman"/>
          <w:sz w:val="24"/>
          <w:szCs w:val="24"/>
        </w:rPr>
        <w:t xml:space="preserve"> ,   </w:t>
      </w:r>
      <w:r w:rsidR="004168ED" w:rsidRPr="00787EBA">
        <w:rPr>
          <w:rFonts w:ascii="Cambria Math" w:eastAsia="Times New Roman" w:hAnsi="Cambria Math"/>
          <w:sz w:val="24"/>
          <w:szCs w:val="24"/>
        </w:rPr>
        <w:t>ѝ</w:t>
      </w:r>
      <w:r w:rsidR="004168ED" w:rsidRPr="00787EBA">
        <w:rPr>
          <w:rFonts w:eastAsia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Times New Roman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b>
            </m:sSub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</w:p>
    <w:p w14:paraId="6B4B1297" w14:textId="7A3339F7" w:rsidR="004168ED" w:rsidRPr="00787EBA" w:rsidRDefault="00276547" w:rsidP="004168ED">
      <w:pPr>
        <w:rPr>
          <w:rFonts w:eastAsia="Times New Roman"/>
          <w:sz w:val="24"/>
          <w:szCs w:val="24"/>
        </w:rPr>
      </w:pP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="004168ED" w:rsidRPr="00787EBA">
        <w:rPr>
          <w:rFonts w:eastAsia="Times New Roman"/>
          <w:sz w:val="24"/>
          <w:szCs w:val="24"/>
        </w:rPr>
        <w:t xml:space="preserve"> Mid-point = (</w:t>
      </w:r>
      <m:oMath>
        <m:r>
          <w:rPr>
            <w:rFonts w:ascii="Cambria Math" w:eastAsia="Times New Roman" w:hAnsi="Cambria Math"/>
            <w:sz w:val="24"/>
            <w:szCs w:val="24"/>
          </w:rPr>
          <m:t>ѝ,Ȳ).</m:t>
        </m:r>
      </m:oMath>
    </w:p>
    <w:p w14:paraId="3A152B35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GRADIEND AND INTERCEPT FORM:</w:t>
      </w:r>
    </w:p>
    <w:p w14:paraId="59276FF0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 This is the form that includes the gradient (M) and the intercept (C) on Y-axis</w:t>
      </w:r>
    </w:p>
    <w:p w14:paraId="58FE224D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Y = MX + C. where M is the gradient of the line and C is the intercept on Y-axis (Equation of the straight line).</w:t>
      </w:r>
    </w:p>
    <w:p w14:paraId="2876D531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EXAMPLE</w:t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  <w:t>DISTANCE</w:t>
      </w:r>
    </w:p>
    <w:p w14:paraId="71DD7DE2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lastRenderedPageBreak/>
        <w:t>Find the distance between the points A(3,-2) and B(8,10).</w:t>
      </w:r>
    </w:p>
    <w:p w14:paraId="59333312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SOLUTION</w:t>
      </w:r>
    </w:p>
    <w:p w14:paraId="1C3B3001" w14:textId="4D68D244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Distance (AB) = </w:t>
      </w:r>
      <m:oMath>
        <m:rad>
          <m:radPr>
            <m:deg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Times New Roman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+(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Times New Roman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787EBA">
        <w:rPr>
          <w:rFonts w:eastAsia="Times New Roman"/>
          <w:sz w:val="24"/>
          <w:szCs w:val="24"/>
        </w:rPr>
        <w:t xml:space="preserve"> </w:t>
      </w:r>
    </w:p>
    <w:p w14:paraId="25AD5082" w14:textId="65D0627E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  <w:t xml:space="preserve">= </w:t>
      </w:r>
      <m:oMath>
        <m:rad>
          <m:radPr>
            <m:deg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(8-3)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(10-(-2))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787EBA">
        <w:rPr>
          <w:rFonts w:eastAsia="Times New Roman"/>
          <w:sz w:val="24"/>
          <w:szCs w:val="24"/>
        </w:rPr>
        <w:t xml:space="preserve"> = </w:t>
      </w:r>
      <m:oMath>
        <m:rad>
          <m:radPr>
            <m:deg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5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12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04F66345" w14:textId="28C275BA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  <w:t xml:space="preserve">= </w:t>
      </w:r>
      <m:oMath>
        <m:rad>
          <m:radPr>
            <m:deg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/>
                <w:sz w:val="24"/>
                <w:szCs w:val="24"/>
              </w:rPr>
              <m:t>25+144</m:t>
            </m:r>
          </m:e>
        </m:rad>
      </m:oMath>
      <w:r w:rsidRPr="00787EBA">
        <w:rPr>
          <w:rFonts w:eastAsia="Times New Roman"/>
          <w:sz w:val="24"/>
          <w:szCs w:val="24"/>
        </w:rPr>
        <w:t xml:space="preserve">  = </w:t>
      </w:r>
      <m:oMath>
        <m:rad>
          <m:radPr>
            <m:deg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/>
                <w:sz w:val="24"/>
                <w:szCs w:val="24"/>
              </w:rPr>
              <m:t>169</m:t>
            </m:r>
          </m:e>
        </m:rad>
      </m:oMath>
    </w:p>
    <w:p w14:paraId="7B4B11F3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Distance (AB) = 13</w:t>
      </w:r>
    </w:p>
    <w:p w14:paraId="09FC86D9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EXAMPLE</w:t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  <w:t>MID-POINT</w:t>
      </w:r>
    </w:p>
    <w:p w14:paraId="37CDF824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Find the mid- point of the line joining the points P(4,2) and Q(-5,0).</w:t>
      </w:r>
    </w:p>
    <w:p w14:paraId="73B55797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SOLUTION</w:t>
      </w:r>
    </w:p>
    <w:p w14:paraId="0EEE25E2" w14:textId="16D46480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Mid –point = </w:t>
      </w:r>
      <m:oMath>
        <m:r>
          <w:rPr>
            <w:rFonts w:ascii="Cambria Math" w:eastAsia="Times New Roman" w:hAnsi="Cambria Math"/>
            <w:sz w:val="24"/>
            <w:szCs w:val="24"/>
          </w:rPr>
          <m:t>(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Times New Roman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b>
            </m:sSub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,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Times New Roman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b>
            </m:sSub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)</m:t>
        </m:r>
      </m:oMath>
    </w:p>
    <w:p w14:paraId="6130037A" w14:textId="4CF1792F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 </w:t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  <w:t xml:space="preserve">= </w:t>
      </w:r>
      <m:oMath>
        <m:r>
          <w:rPr>
            <w:rFonts w:ascii="Cambria Math" w:eastAsia="Times New Roman" w:hAnsi="Cambria Math"/>
            <w:sz w:val="24"/>
            <w:szCs w:val="24"/>
          </w:rPr>
          <m:t>(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4+(-5)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,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2+0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)</m:t>
        </m:r>
      </m:oMath>
      <w:r w:rsidRPr="00787EBA">
        <w:rPr>
          <w:rFonts w:eastAsia="Times New Roman"/>
          <w:sz w:val="24"/>
          <w:szCs w:val="24"/>
        </w:rPr>
        <w:t xml:space="preserve"> = (</w:t>
      </w:r>
      <m:oMath>
        <m:r>
          <w:rPr>
            <w:rFonts w:ascii="Cambria Math" w:eastAsia="Times New Roman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,1)</m:t>
        </m:r>
      </m:oMath>
    </w:p>
    <w:p w14:paraId="0A0237E4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EXAMPLE</w:t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  <w:t xml:space="preserve"> GRADIENT AND INTERCEPT FORM</w:t>
      </w:r>
    </w:p>
    <w:p w14:paraId="1226CDC5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Determine the gradient and intercept from the equation 2x + 3y = 5.</w:t>
      </w:r>
    </w:p>
    <w:p w14:paraId="75B0AAEC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SOLUTION</w:t>
      </w:r>
    </w:p>
    <w:p w14:paraId="159A0DF5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The equation of a straight line Y = mx + c</w:t>
      </w:r>
    </w:p>
    <w:p w14:paraId="52162AF9" w14:textId="50628D68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i.e. 2x +3y =5 </w:t>
      </w:r>
      <m:oMath>
        <m:r>
          <w:rPr>
            <w:rFonts w:ascii="Cambria Math" w:eastAsia="Times New Roman" w:hAnsi="Cambria Math"/>
            <w:sz w:val="24"/>
            <w:szCs w:val="24"/>
          </w:rPr>
          <m:t xml:space="preserve"> ∴</m:t>
        </m:r>
      </m:oMath>
      <w:r w:rsidRPr="00787EBA">
        <w:rPr>
          <w:rFonts w:eastAsia="Times New Roman"/>
          <w:sz w:val="24"/>
          <w:szCs w:val="24"/>
        </w:rPr>
        <w:t xml:space="preserve"> 3y = 5 - 2x</w:t>
      </w:r>
    </w:p>
    <w:p w14:paraId="377B6A6C" w14:textId="1EC0E6E0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y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2x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n>
        </m:f>
      </m:oMath>
    </w:p>
    <w:p w14:paraId="14AE9484" w14:textId="5A4BC378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Therefore, gradient (M) = </w:t>
      </w:r>
      <m:oMath>
        <m:r>
          <w:rPr>
            <w:rFonts w:ascii="Cambria Math" w:eastAsia="Times New Roman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 , Intercept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n>
        </m:f>
      </m:oMath>
    </w:p>
    <w:p w14:paraId="08845948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ASSESSMENT: Determine the solution of the following:</w:t>
      </w:r>
    </w:p>
    <w:p w14:paraId="5861E404" w14:textId="77777777" w:rsidR="004168ED" w:rsidRPr="00787EBA" w:rsidRDefault="004168ED" w:rsidP="004168ED">
      <w:pPr>
        <w:pStyle w:val="ListParagraph"/>
        <w:numPr>
          <w:ilvl w:val="0"/>
          <w:numId w:val="3"/>
        </w:num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Find the distance between the following pairs of points: (i) x(3,-9) and y(-4,15)  (ii)  p(-2,-7)and q(8,-9).</w:t>
      </w:r>
    </w:p>
    <w:p w14:paraId="3E754485" w14:textId="77777777" w:rsidR="004168ED" w:rsidRPr="00787EBA" w:rsidRDefault="004168ED" w:rsidP="004168ED">
      <w:pPr>
        <w:pStyle w:val="ListParagraph"/>
        <w:numPr>
          <w:ilvl w:val="0"/>
          <w:numId w:val="3"/>
        </w:num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Find the gradient and intercept of the following: (i) 6y-8x+3 = 0  (ii) x + 6y – 10 = 0 (iii) 3x = 15 - 5y</w:t>
      </w:r>
    </w:p>
    <w:p w14:paraId="33D27EB4" w14:textId="77777777" w:rsidR="004168ED" w:rsidRPr="00787EBA" w:rsidRDefault="004168ED" w:rsidP="004168ED">
      <w:pPr>
        <w:pStyle w:val="ListParagraph"/>
        <w:numPr>
          <w:ilvl w:val="0"/>
          <w:numId w:val="3"/>
        </w:num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Find the mid-points of the line joining the points: (i) (-6,-12) and (4,3)  (ii) (p,q) and (q,p) (iii) (0,11) and (12,-9).</w:t>
      </w:r>
    </w:p>
    <w:p w14:paraId="2D5397CF" w14:textId="77777777" w:rsidR="004168ED" w:rsidRPr="007A2480" w:rsidRDefault="004438B0" w:rsidP="00A42182">
      <w:pPr>
        <w:pStyle w:val="ListParagraph"/>
        <w:ind w:left="0"/>
        <w:rPr>
          <w:sz w:val="24"/>
          <w:szCs w:val="24"/>
        </w:rPr>
      </w:pPr>
      <w:r w:rsidRPr="007A2480">
        <w:rPr>
          <w:sz w:val="24"/>
          <w:szCs w:val="24"/>
        </w:rPr>
        <w:object w:dxaOrig="11430" w:dyaOrig="12960" w14:anchorId="60F440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1" type="#_x0000_t75" style="width:571.5pt;height:9in" o:ole="">
            <v:imagedata r:id="rId5" o:title=""/>
          </v:shape>
          <o:OLEObject Type="Embed" ProgID="Word.Document.12" ShapeID="_x0000_i1081" DrawAspect="Content" ObjectID="_1833941853" r:id="rId6">
            <o:FieldCodes>\s</o:FieldCodes>
          </o:OLEObject>
        </w:object>
      </w:r>
    </w:p>
    <w:p w14:paraId="7AF3A08F" w14:textId="266970D5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PARALLELISM OF A STRAIGHT LINE: For any lines to be parallel, the gradient of the two lines must be equal. i.e. </w:t>
      </w: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b>
        </m:sSub>
      </m:oMath>
      <w:r w:rsidRPr="00787EBA">
        <w:rPr>
          <w:rFonts w:eastAsia="Times New Roman"/>
          <w:sz w:val="24"/>
          <w:szCs w:val="24"/>
        </w:rPr>
        <w:t xml:space="preserve"> .</w:t>
      </w:r>
    </w:p>
    <w:p w14:paraId="6F638F46" w14:textId="37508202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PERPENDICULARITY OF LINES: For lines to be perpendicular or normal to each other, the product of the two gradients must be equal to -1. i.e. </w:t>
      </w: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/>
            <w:sz w:val="24"/>
            <w:szCs w:val="24"/>
          </w:rPr>
          <m:t>=-1</m:t>
        </m:r>
      </m:oMath>
      <w:r w:rsidRPr="00787EBA">
        <w:rPr>
          <w:rFonts w:eastAsia="Times New Roman"/>
          <w:sz w:val="24"/>
          <w:szCs w:val="24"/>
        </w:rPr>
        <w:t xml:space="preserve"> or </w:t>
      </w: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/>
            <w:sz w:val="24"/>
            <w:szCs w:val="24"/>
          </w:rPr>
          <m:t>=-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b>
            </m:sSub>
          </m:den>
        </m:f>
      </m:oMath>
      <w:r w:rsidRPr="00787EBA">
        <w:rPr>
          <w:rFonts w:eastAsia="Times New Roman"/>
          <w:sz w:val="24"/>
          <w:szCs w:val="24"/>
        </w:rPr>
        <w:t xml:space="preserve"> vise-visa.</w:t>
      </w:r>
    </w:p>
    <w:p w14:paraId="597C5E0C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EXAMPLE</w:t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  <w:t>PARALLELISM</w:t>
      </w:r>
    </w:p>
    <w:p w14:paraId="1330E8AD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Find the equation of the line which pass through the point ( 1,2) and parallel to the line 4x – y = 2.</w:t>
      </w:r>
    </w:p>
    <w:p w14:paraId="565AE10E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SOLUTION</w:t>
      </w:r>
    </w:p>
    <w:p w14:paraId="7778B65E" w14:textId="5DF8D08D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4X –Y = 2 , then 4x -2 = y </w:t>
      </w: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Pr="00787EBA">
        <w:rPr>
          <w:rFonts w:eastAsia="Times New Roman"/>
          <w:sz w:val="24"/>
          <w:szCs w:val="24"/>
        </w:rPr>
        <w:t xml:space="preserve"> m = 4</w:t>
      </w:r>
    </w:p>
    <w:p w14:paraId="6CF91DA5" w14:textId="544991B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Parallelism  </w:t>
      </w: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/>
            <w:sz w:val="24"/>
            <w:szCs w:val="24"/>
          </w:rPr>
          <m:t>=4</m:t>
        </m:r>
      </m:oMath>
    </w:p>
    <w:p w14:paraId="2BF3398E" w14:textId="1C1411E1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 Y - </w:t>
      </w: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sub>
        </m:sSub>
      </m:oMath>
      <w:r w:rsidRPr="00787EBA">
        <w:rPr>
          <w:rFonts w:eastAsia="Times New Roman"/>
          <w:sz w:val="24"/>
          <w:szCs w:val="24"/>
        </w:rPr>
        <w:t xml:space="preserve">= m(x - </w:t>
      </w: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sub>
        </m:sSub>
      </m:oMath>
      <w:r w:rsidRPr="00787EBA">
        <w:rPr>
          <w:rFonts w:eastAsia="Times New Roman"/>
          <w:sz w:val="24"/>
          <w:szCs w:val="24"/>
        </w:rPr>
        <w:t xml:space="preserve">)   </w:t>
      </w: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Pr="00787EBA">
        <w:rPr>
          <w:rFonts w:eastAsia="Times New Roman"/>
          <w:sz w:val="24"/>
          <w:szCs w:val="24"/>
        </w:rPr>
        <w:t xml:space="preserve"> y – 2 = 4(x – 1)</w:t>
      </w:r>
    </w:p>
    <w:p w14:paraId="2CF3C4BE" w14:textId="08FE9A0D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Y -2 = 4x – 4  </w:t>
      </w: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Pr="00787EBA">
        <w:rPr>
          <w:rFonts w:eastAsia="Times New Roman"/>
          <w:sz w:val="24"/>
          <w:szCs w:val="24"/>
        </w:rPr>
        <w:t xml:space="preserve"> y = 4x – 2  or y – 4x + 2 =0 (the equation).</w:t>
      </w:r>
    </w:p>
    <w:p w14:paraId="1ECF83CB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EXAMPLE </w:t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  <w:t>PERPENDICULARITY</w:t>
      </w:r>
    </w:p>
    <w:p w14:paraId="19FFC343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Find the equation of the line passing through the point (1,1)which is perpendicular to 2x - 3y = 4</w:t>
      </w:r>
    </w:p>
    <w:p w14:paraId="03F2A3E1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SOLUTION</w:t>
      </w:r>
    </w:p>
    <w:p w14:paraId="0E85AD9B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2x – 3y = 4. Then 2x -4 = 3y divide through by 3</w:t>
      </w:r>
    </w:p>
    <w:p w14:paraId="3961D5FF" w14:textId="57781B71" w:rsidR="004168ED" w:rsidRPr="00787EBA" w:rsidRDefault="00276547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2x-4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n>
        </m:f>
      </m:oMath>
      <w:r w:rsidR="004168ED" w:rsidRPr="00787EBA">
        <w:rPr>
          <w:rFonts w:eastAsia="Times New Roman"/>
          <w:sz w:val="24"/>
          <w:szCs w:val="24"/>
        </w:rPr>
        <w:t xml:space="preserve"> = y. therefore, m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n>
        </m:f>
      </m:oMath>
      <w:r w:rsidR="004168ED" w:rsidRPr="00787EBA">
        <w:rPr>
          <w:rFonts w:eastAsia="Times New Roman"/>
          <w:sz w:val="24"/>
          <w:szCs w:val="24"/>
        </w:rPr>
        <w:t>.</w:t>
      </w:r>
    </w:p>
    <w:p w14:paraId="795B646F" w14:textId="0ED41C6D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For line to be perpendicular m = </w:t>
      </w:r>
      <m:oMath>
        <m:r>
          <w:rPr>
            <w:rFonts w:ascii="Cambria Math" w:eastAsia="Times New Roman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m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i.e. m = </w:t>
      </w:r>
      <m:oMath>
        <m:r>
          <w:rPr>
            <w:rFonts w:ascii="Cambria Math" w:eastAsia="Times New Roman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eastAsia="Times New Roman" w:hAnsi="Cambria Math"/>
                <w:sz w:val="24"/>
                <w:szCs w:val="24"/>
              </w:rPr>
              <m:t>)</m:t>
            </m:r>
          </m:den>
        </m:f>
      </m:oMath>
    </w:p>
    <w:p w14:paraId="4228FD7F" w14:textId="5CFF3E6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M = </w:t>
      </w:r>
      <m:oMath>
        <m:r>
          <w:rPr>
            <w:rFonts w:ascii="Cambria Math" w:eastAsia="Times New Roman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Pr="00787EBA">
        <w:rPr>
          <w:rFonts w:eastAsia="Times New Roman"/>
          <w:sz w:val="24"/>
          <w:szCs w:val="24"/>
        </w:rPr>
        <w:t>.</w:t>
      </w:r>
    </w:p>
    <w:p w14:paraId="3991BEB0" w14:textId="1742C67A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Equation of the line y - </w:t>
      </w: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/>
            <w:sz w:val="24"/>
            <w:szCs w:val="24"/>
          </w:rPr>
          <m:t xml:space="preserve">=m(x- </m:t>
        </m:r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1)</m:t>
            </m:r>
          </m:sub>
        </m:sSub>
      </m:oMath>
    </w:p>
    <w:p w14:paraId="274D3FB4" w14:textId="3B3A8DCA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Y – 1 = </w:t>
      </w:r>
      <m:oMath>
        <m:r>
          <w:rPr>
            <w:rFonts w:ascii="Cambria Math" w:eastAsia="Times New Roman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(x – 1)  </w:t>
      </w: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Pr="00787EBA">
        <w:rPr>
          <w:rFonts w:eastAsia="Times New Roman"/>
          <w:sz w:val="24"/>
          <w:szCs w:val="24"/>
        </w:rPr>
        <w:t xml:space="preserve"> y – 1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-3x+3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Pr="00787EBA">
        <w:rPr>
          <w:rFonts w:eastAsia="Times New Roman"/>
          <w:sz w:val="24"/>
          <w:szCs w:val="24"/>
        </w:rPr>
        <w:t>, (cross multiply)</w:t>
      </w:r>
    </w:p>
    <w:p w14:paraId="5991A718" w14:textId="4BD7956E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2y -2 = -3x = 3  </w:t>
      </w: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Pr="00787EBA">
        <w:rPr>
          <w:rFonts w:eastAsia="Times New Roman"/>
          <w:sz w:val="24"/>
          <w:szCs w:val="24"/>
        </w:rPr>
        <w:t xml:space="preserve"> 2y + 3x -5 = 0 ( the equation).</w:t>
      </w:r>
    </w:p>
    <w:p w14:paraId="43C4213B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EX AMPLE</w:t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  <w:t>INTERSECTION OF LINE.</w:t>
      </w:r>
    </w:p>
    <w:p w14:paraId="563BA248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Find the coordinate of the points at which the lines</w:t>
      </w:r>
    </w:p>
    <w:p w14:paraId="48CD99CB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 4y =3x +2 and 8y = 9x – 5 intersect.</w:t>
      </w:r>
    </w:p>
    <w:p w14:paraId="1291E155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SOLUTION</w:t>
      </w:r>
    </w:p>
    <w:p w14:paraId="017E3287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Solving the equation simultaneously,</w:t>
      </w:r>
    </w:p>
    <w:p w14:paraId="616524CE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4y = 3x + 2 ………….. (1)  X 3</w:t>
      </w:r>
    </w:p>
    <w:p w14:paraId="0041E2C9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8y = 9x – 5 …………… (ii)   X 1</w:t>
      </w:r>
    </w:p>
    <w:p w14:paraId="7AA5DFD4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</w:p>
    <w:p w14:paraId="4888CBAA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12Y = 9X + 6</w:t>
      </w:r>
    </w:p>
    <w:p w14:paraId="42FA2687" w14:textId="6E942EB9" w:rsidR="004168ED" w:rsidRPr="00787EBA" w:rsidRDefault="00276547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1870A89B" wp14:editId="4F5E4544">
                <wp:simplePos x="0" y="0"/>
                <wp:positionH relativeFrom="column">
                  <wp:posOffset>-104775</wp:posOffset>
                </wp:positionH>
                <wp:positionV relativeFrom="paragraph">
                  <wp:posOffset>375284</wp:posOffset>
                </wp:positionV>
                <wp:extent cx="1590675" cy="0"/>
                <wp:effectExtent l="38100" t="38100" r="47625" b="76200"/>
                <wp:wrapNone/>
                <wp:docPr id="9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90675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F8608D" id="Straight Connector 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8.25pt,29.55pt" to="117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" strokecolor="windowText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="004168ED" w:rsidRPr="00787EBA">
        <w:rPr>
          <w:rFonts w:eastAsia="Times New Roman"/>
          <w:sz w:val="24"/>
          <w:szCs w:val="24"/>
        </w:rPr>
        <w:t xml:space="preserve">8Y = 9X – 5    (-) </w:t>
      </w:r>
    </w:p>
    <w:p w14:paraId="11A4E6DB" w14:textId="3EBE76DD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4Y =    11   </w:t>
      </w: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Pr="00787EBA">
        <w:rPr>
          <w:rFonts w:eastAsia="Times New Roman"/>
          <w:sz w:val="24"/>
          <w:szCs w:val="24"/>
        </w:rPr>
        <w:t xml:space="preserve">  Y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Or </w:t>
      </w:r>
      <m:oMath>
        <m:r>
          <w:rPr>
            <w:rFonts w:ascii="Cambria Math" w:eastAsia="Times New Roman" w:hAnsi="Cambria Math"/>
            <w:sz w:val="24"/>
            <w:szCs w:val="24"/>
          </w:rPr>
          <m:t>2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den>
        </m:f>
      </m:oMath>
    </w:p>
    <w:p w14:paraId="7E3922EA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Substitute the value of y in equation (1)</w:t>
      </w:r>
    </w:p>
    <w:p w14:paraId="70FD7686" w14:textId="0850F0F6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4</w:t>
      </w:r>
      <m:oMath>
        <m:r>
          <w:rPr>
            <w:rFonts w:ascii="Cambria Math" w:eastAsia="Times New Roman" w:hAnsi="Cambria Math"/>
            <w:sz w:val="24"/>
            <w:szCs w:val="24"/>
          </w:rPr>
          <m:t>(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den>
        </m:f>
      </m:oMath>
      <w:r w:rsidRPr="00787EBA">
        <w:rPr>
          <w:rFonts w:eastAsia="Times New Roman"/>
          <w:sz w:val="24"/>
          <w:szCs w:val="24"/>
        </w:rPr>
        <w:t>) = 3x + 2</w:t>
      </w:r>
      <w:r w:rsidRPr="00787EBA">
        <w:rPr>
          <w:rFonts w:eastAsia="Times New Roman"/>
          <w:sz w:val="24"/>
          <w:szCs w:val="24"/>
        </w:rPr>
        <w:tab/>
      </w: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Pr="00787EBA">
        <w:rPr>
          <w:rFonts w:eastAsia="Times New Roman"/>
          <w:sz w:val="24"/>
          <w:szCs w:val="24"/>
        </w:rPr>
        <w:t xml:space="preserve"> 11 = 3x + 2</w:t>
      </w:r>
    </w:p>
    <w:p w14:paraId="46B8D4E9" w14:textId="7536B5AF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3x = 9  </w:t>
      </w: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Pr="00787EBA">
        <w:rPr>
          <w:rFonts w:eastAsia="Times New Roman"/>
          <w:sz w:val="24"/>
          <w:szCs w:val="24"/>
        </w:rPr>
        <w:t xml:space="preserve"> x = 3</w:t>
      </w:r>
    </w:p>
    <w:p w14:paraId="3BCCCD94" w14:textId="04EF4D63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Therefore, the coordinate is ( 3,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den>
        </m:f>
      </m:oMath>
      <w:r w:rsidRPr="00787EBA">
        <w:rPr>
          <w:rFonts w:eastAsia="Times New Roman"/>
          <w:sz w:val="24"/>
          <w:szCs w:val="24"/>
        </w:rPr>
        <w:t>)</w:t>
      </w:r>
    </w:p>
    <w:p w14:paraId="3AF785ED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EXAMPLE </w:t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</w:r>
      <w:r w:rsidRPr="00787EBA">
        <w:rPr>
          <w:rFonts w:eastAsia="Times New Roman"/>
          <w:sz w:val="24"/>
          <w:szCs w:val="24"/>
        </w:rPr>
        <w:tab/>
        <w:t>ANGLE BETWEEN TWO STRAIGHT LINE.</w:t>
      </w:r>
    </w:p>
    <w:p w14:paraId="44D9A2CC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Find the acute angle between the lines 3x +2y =1 and 4x -2y + 6 = 0.</w:t>
      </w:r>
    </w:p>
    <w:p w14:paraId="6C4753CF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SOLUTION</w:t>
      </w:r>
    </w:p>
    <w:p w14:paraId="07671507" w14:textId="0A236C25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3X + 2Y = 1 </w:t>
      </w: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Pr="00787EBA">
        <w:rPr>
          <w:rFonts w:eastAsia="Times New Roman"/>
          <w:sz w:val="24"/>
          <w:szCs w:val="24"/>
        </w:rPr>
        <w:t xml:space="preserve"> 2Y = 1 – 3X </w:t>
      </w:r>
    </w:p>
    <w:p w14:paraId="189E6584" w14:textId="60EFC794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Y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1-3X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 therefore, </w:t>
      </w: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sub>
        </m:sSub>
      </m:oMath>
      <w:r w:rsidRPr="00787EBA">
        <w:rPr>
          <w:rFonts w:eastAsia="Times New Roman"/>
          <w:sz w:val="24"/>
          <w:szCs w:val="24"/>
        </w:rPr>
        <w:t xml:space="preserve">= </w:t>
      </w:r>
      <m:oMath>
        <m:r>
          <w:rPr>
            <w:rFonts w:ascii="Cambria Math" w:eastAsia="Times New Roman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</w:p>
    <w:p w14:paraId="0FA946BB" w14:textId="0FDD069E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4x – 2y + 6 = o   </w:t>
      </w: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Pr="00787EBA">
        <w:rPr>
          <w:rFonts w:eastAsia="Times New Roman"/>
          <w:sz w:val="24"/>
          <w:szCs w:val="24"/>
        </w:rPr>
        <w:t xml:space="preserve">  4x + 6 = 2y</w:t>
      </w:r>
    </w:p>
    <w:p w14:paraId="6C0B3C3D" w14:textId="62765548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Y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4x+6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= 2x + 3   therefore, </w:t>
      </w: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b>
        </m:sSub>
      </m:oMath>
      <w:r w:rsidRPr="00787EBA">
        <w:rPr>
          <w:rFonts w:eastAsia="Times New Roman"/>
          <w:sz w:val="24"/>
          <w:szCs w:val="24"/>
        </w:rPr>
        <w:t xml:space="preserve"> = 2</w:t>
      </w:r>
    </w:p>
    <w:p w14:paraId="0612D4DE" w14:textId="4F980B31" w:rsidR="004168ED" w:rsidRPr="00787EBA" w:rsidRDefault="00276547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m:oMath>
        <m:func>
          <m:func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="Times New Roman" w:hAnsi="Cambria Math"/>
                <w:sz w:val="24"/>
                <w:szCs w:val="24"/>
              </w:rPr>
              <m:t>θ</m:t>
            </m:r>
          </m:e>
        </m:func>
      </m:oMath>
      <w:r w:rsidR="004168ED" w:rsidRPr="00787EBA">
        <w:rPr>
          <w:rFonts w:eastAsia="Times New Roman"/>
          <w:sz w:val="24"/>
          <w:szCs w:val="24"/>
        </w:rPr>
        <w:t xml:space="preserve"> = 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2-(-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)</m:t>
                </m:r>
              </m:num>
              <m:den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1+(2×-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)</m:t>
                </m:r>
              </m:den>
            </m:f>
          </m:e>
        </m:d>
      </m:oMath>
      <w:r w:rsidR="004168ED" w:rsidRPr="00787EBA">
        <w:rPr>
          <w:rFonts w:eastAsia="Times New Roman"/>
          <w:sz w:val="24"/>
          <w:szCs w:val="24"/>
        </w:rPr>
        <w:t xml:space="preserve"> =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7</m:t>
                </m:r>
              </m:num>
              <m:den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den>
            </m:f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1-3</m:t>
            </m:r>
          </m:den>
        </m:f>
      </m:oMath>
      <w:r w:rsidR="004168ED" w:rsidRPr="00787EBA">
        <w:rPr>
          <w:rFonts w:eastAsia="Times New Roman"/>
          <w:sz w:val="24"/>
          <w:szCs w:val="24"/>
        </w:rPr>
        <w:t xml:space="preserve"> 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="004168ED" w:rsidRPr="00787EBA">
        <w:rPr>
          <w:rFonts w:eastAsia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</w:rPr>
          <m:t>÷</m:t>
        </m:r>
      </m:oMath>
      <w:r w:rsidR="004168ED" w:rsidRPr="00787EBA">
        <w:rPr>
          <w:rFonts w:eastAsia="Times New Roman"/>
          <w:sz w:val="24"/>
          <w:szCs w:val="24"/>
        </w:rPr>
        <w:t xml:space="preserve"> 2</w:t>
      </w:r>
    </w:p>
    <w:p w14:paraId="1B7D00EC" w14:textId="73F463ED" w:rsidR="004168ED" w:rsidRPr="00787EBA" w:rsidRDefault="00276547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m:oMath>
        <m:func>
          <m:func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="Times New Roman" w:hAnsi="Cambria Math"/>
                <w:sz w:val="24"/>
                <w:szCs w:val="24"/>
              </w:rPr>
              <m:t>θ</m:t>
            </m:r>
          </m:e>
        </m:func>
      </m:oMath>
      <w:r w:rsidR="004168ED" w:rsidRPr="00787EBA">
        <w:rPr>
          <w:rFonts w:eastAsia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den>
        </m:f>
      </m:oMath>
      <w:r w:rsidR="004168ED" w:rsidRPr="00787EBA">
        <w:rPr>
          <w:rFonts w:eastAsia="Times New Roman"/>
          <w:sz w:val="24"/>
          <w:szCs w:val="24"/>
        </w:rPr>
        <w:t xml:space="preserve">   </w:t>
      </w:r>
      <m:oMath>
        <m:r>
          <w:rPr>
            <w:rFonts w:ascii="Cambria Math" w:eastAsia="Times New Roman" w:hAnsi="Cambria Math"/>
            <w:sz w:val="24"/>
            <w:szCs w:val="24"/>
          </w:rPr>
          <m:t>θ</m:t>
        </m:r>
      </m:oMath>
      <w:r w:rsidR="004168ED" w:rsidRPr="00787EBA">
        <w:rPr>
          <w:rFonts w:eastAsia="Times New Roman"/>
          <w:sz w:val="24"/>
          <w:szCs w:val="24"/>
        </w:rPr>
        <w:t xml:space="preserve"> = </w:t>
      </w:r>
      <m:oMath>
        <m:func>
          <m:func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tan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sup>
            </m:sSup>
          </m:fName>
          <m:e>
            <m:r>
              <w:rPr>
                <w:rFonts w:ascii="Cambria Math" w:eastAsia="Times New Roman" w:hAnsi="Cambria Math"/>
                <w:sz w:val="24"/>
                <w:szCs w:val="24"/>
              </w:rPr>
              <m:t>(1.75)</m:t>
            </m:r>
          </m:e>
        </m:func>
      </m:oMath>
      <w:r w:rsidR="004168ED" w:rsidRPr="00787EBA">
        <w:rPr>
          <w:rFonts w:eastAsia="Times New Roman"/>
          <w:sz w:val="24"/>
          <w:szCs w:val="24"/>
        </w:rPr>
        <w:t xml:space="preserve">   =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60.25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0</m:t>
            </m:r>
          </m:sup>
        </m:sSup>
      </m:oMath>
    </w:p>
    <w:p w14:paraId="25992106" w14:textId="77777777" w:rsidR="004168ED" w:rsidRPr="00787EBA" w:rsidRDefault="004168ED" w:rsidP="004168ED">
      <w:p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ASSESSMENT: Determine the solution set of the following:</w:t>
      </w:r>
    </w:p>
    <w:p w14:paraId="7E949AFF" w14:textId="77777777" w:rsidR="004168ED" w:rsidRPr="00787EBA" w:rsidRDefault="004168ED" w:rsidP="004168ED">
      <w:pPr>
        <w:pStyle w:val="ListParagraph"/>
        <w:numPr>
          <w:ilvl w:val="0"/>
          <w:numId w:val="4"/>
        </w:num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Find the equation of the which passes through the point (5,7)  parallel to the line 7x +5y = 15.</w:t>
      </w:r>
    </w:p>
    <w:p w14:paraId="260B3534" w14:textId="77777777" w:rsidR="004168ED" w:rsidRPr="00787EBA" w:rsidRDefault="004168ED" w:rsidP="004168ED">
      <w:pPr>
        <w:pStyle w:val="ListParagraph"/>
        <w:numPr>
          <w:ilvl w:val="0"/>
          <w:numId w:val="4"/>
        </w:num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Find the equation of the straight line passing through the point (-2, 1) and perpendicular to the line 4 = 2x -7y. </w:t>
      </w:r>
    </w:p>
    <w:p w14:paraId="1704DC71" w14:textId="77777777" w:rsidR="004168ED" w:rsidRPr="00787EBA" w:rsidRDefault="004168ED" w:rsidP="004168ED">
      <w:pPr>
        <w:pStyle w:val="ListParagraph"/>
        <w:numPr>
          <w:ilvl w:val="0"/>
          <w:numId w:val="4"/>
        </w:num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Find the angle between the two intersecting lines 3x +2y – 10 = 0 and x +6y – 10 = 0</w:t>
      </w:r>
    </w:p>
    <w:p w14:paraId="308998A5" w14:textId="77777777" w:rsidR="004168ED" w:rsidRPr="00787EBA" w:rsidRDefault="004168ED" w:rsidP="004168ED">
      <w:pPr>
        <w:pStyle w:val="ListParagraph"/>
        <w:numPr>
          <w:ilvl w:val="0"/>
          <w:numId w:val="4"/>
        </w:num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Find the coordinate of the intersecting lines 5x +12y + 13 =0 and 6y – 8x + 3 = 0.</w:t>
      </w:r>
    </w:p>
    <w:p w14:paraId="29B1B142" w14:textId="77777777" w:rsidR="004168ED" w:rsidRPr="00787EBA" w:rsidRDefault="004168ED" w:rsidP="004168ED">
      <w:pPr>
        <w:pStyle w:val="ListParagraph"/>
        <w:numPr>
          <w:ilvl w:val="0"/>
          <w:numId w:val="4"/>
        </w:num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Find the acute angles between the following intersecting lines: (i) y =3x + 4 and y = 2x – 1 (ii) 3y = x + 4 and y = -3x – 4 (iii) 4y +3x = 2 and 2y –x = -3.</w:t>
      </w:r>
    </w:p>
    <w:p w14:paraId="20E9F71D" w14:textId="2C38D8A3" w:rsidR="004168ED" w:rsidRPr="00787EBA" w:rsidRDefault="004168ED" w:rsidP="004168ED">
      <w:pPr>
        <w:pStyle w:val="ListParagraph"/>
        <w:numPr>
          <w:ilvl w:val="0"/>
          <w:numId w:val="4"/>
        </w:numPr>
        <w:tabs>
          <w:tab w:val="left" w:pos="1845"/>
        </w:tabs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Find the equation of the lines which passes through the following pairs of points:  (i) (2,4) and (5,6) (ii) (</w:t>
      </w:r>
      <m:oMath>
        <m:r>
          <w:rPr>
            <w:rFonts w:ascii="Cambria Math" w:eastAsia="Times New Roman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Pr="00787EBA">
        <w:rPr>
          <w:rFonts w:eastAsia="Times New Roman"/>
          <w:sz w:val="24"/>
          <w:szCs w:val="24"/>
        </w:rPr>
        <w:t>, 0) and (-1,2) (iii) (1,-1) and (-2,3).</w:t>
      </w:r>
    </w:p>
    <w:p w14:paraId="4AB9C79C" w14:textId="77777777" w:rsidR="00557449" w:rsidRPr="007A2480" w:rsidRDefault="00557449" w:rsidP="00A42182">
      <w:pPr>
        <w:pStyle w:val="ListParagraph"/>
        <w:ind w:left="0"/>
        <w:rPr>
          <w:sz w:val="24"/>
          <w:szCs w:val="24"/>
        </w:rPr>
      </w:pPr>
    </w:p>
    <w:p w14:paraId="542B8EBA" w14:textId="77777777" w:rsidR="004168ED" w:rsidRPr="007A2480" w:rsidRDefault="004168ED" w:rsidP="00A42182">
      <w:pPr>
        <w:pStyle w:val="ListParagraph"/>
        <w:ind w:left="0"/>
        <w:rPr>
          <w:sz w:val="24"/>
          <w:szCs w:val="24"/>
        </w:rPr>
      </w:pPr>
      <w:r w:rsidRPr="007A2480">
        <w:rPr>
          <w:sz w:val="24"/>
          <w:szCs w:val="24"/>
        </w:rPr>
        <w:object w:dxaOrig="9360" w:dyaOrig="12716" w14:anchorId="0A6A288C">
          <v:shape id="_x0000_i1170" type="#_x0000_t75" style="width:468.5pt;height:636.5pt" o:ole="">
            <v:imagedata r:id="rId7" o:title=""/>
          </v:shape>
          <o:OLEObject Type="Embed" ProgID="Word.Document.12" ShapeID="_x0000_i1170" DrawAspect="Content" ObjectID="_1833941854" r:id="rId8">
            <o:FieldCodes>\s</o:FieldCodes>
          </o:OLEObject>
        </w:object>
      </w:r>
    </w:p>
    <w:p w14:paraId="260F545B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Subtract the original equation from (i)</w:t>
      </w:r>
    </w:p>
    <w:p w14:paraId="3523F848" w14:textId="1846A00B" w:rsidR="004168ED" w:rsidRPr="00787EBA" w:rsidRDefault="00276547" w:rsidP="004168ED">
      <w:pPr>
        <w:rPr>
          <w:rFonts w:eastAsia="Times New Roman"/>
          <w:sz w:val="24"/>
          <w:szCs w:val="24"/>
        </w:rPr>
      </w:pPr>
      <m:oMath>
        <m:r>
          <w:rPr>
            <w:rFonts w:ascii="Cambria Math" w:eastAsia="Times New Roman" w:hAnsi="Cambria Math"/>
            <w:sz w:val="24"/>
            <w:szCs w:val="24"/>
          </w:rPr>
          <m:t>δy+y-y</m:t>
        </m:r>
      </m:oMath>
      <w:r w:rsidR="004168ED" w:rsidRPr="00787EBA">
        <w:rPr>
          <w:rFonts w:eastAsia="Times New Roman"/>
          <w:sz w:val="24"/>
          <w:szCs w:val="24"/>
        </w:rPr>
        <w:t xml:space="preserve"> = (</w:t>
      </w:r>
      <m:oMath>
        <m:r>
          <w:rPr>
            <w:rFonts w:ascii="Cambria Math" w:eastAsia="Times New Roman" w:hAnsi="Cambria Math"/>
            <w:sz w:val="24"/>
            <w:szCs w:val="24"/>
          </w:rPr>
          <m:t>δx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="004168ED" w:rsidRPr="00787EBA">
        <w:rPr>
          <w:rFonts w:eastAsia="Times New Roman"/>
          <w:sz w:val="24"/>
          <w:szCs w:val="24"/>
        </w:rPr>
        <w:t>+ 2x</w:t>
      </w:r>
      <m:oMath>
        <m:r>
          <w:rPr>
            <w:rFonts w:ascii="Cambria Math" w:eastAsia="Times New Roman" w:hAnsi="Cambria Math"/>
            <w:sz w:val="24"/>
            <w:szCs w:val="24"/>
          </w:rPr>
          <m:t>δx+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+δx</m:t>
        </m:r>
      </m:oMath>
      <w:r w:rsidR="004168ED" w:rsidRPr="00787EBA">
        <w:rPr>
          <w:rFonts w:eastAsia="Times New Roman"/>
          <w:sz w:val="24"/>
          <w:szCs w:val="24"/>
        </w:rPr>
        <w:t xml:space="preserve"> + x -1 – (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="004168ED" w:rsidRPr="00787EBA">
        <w:rPr>
          <w:rFonts w:eastAsia="Times New Roman"/>
          <w:sz w:val="24"/>
          <w:szCs w:val="24"/>
        </w:rPr>
        <w:t>+ x -1)</w:t>
      </w:r>
    </w:p>
    <w:p w14:paraId="3FF8B819" w14:textId="0546CADB" w:rsidR="004168ED" w:rsidRPr="00787EBA" w:rsidRDefault="00276547" w:rsidP="004168ED">
      <w:pPr>
        <w:rPr>
          <w:rFonts w:eastAsia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δy</m:t>
        </m:r>
      </m:oMath>
      <w:r w:rsidR="004168ED" w:rsidRPr="00787EBA">
        <w:rPr>
          <w:rFonts w:eastAsia="Times New Roman"/>
          <w:sz w:val="24"/>
          <w:szCs w:val="24"/>
        </w:rPr>
        <w:t xml:space="preserve"> = (</w:t>
      </w:r>
      <m:oMath>
        <m:r>
          <w:rPr>
            <w:rFonts w:ascii="Cambria Math" w:eastAsia="Times New Roman" w:hAnsi="Cambria Math"/>
            <w:sz w:val="24"/>
            <w:szCs w:val="24"/>
          </w:rPr>
          <m:t>δx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="004168ED" w:rsidRPr="00787EBA">
        <w:rPr>
          <w:rFonts w:eastAsia="Times New Roman"/>
          <w:sz w:val="24"/>
          <w:szCs w:val="24"/>
        </w:rPr>
        <w:t xml:space="preserve"> + 2x</w:t>
      </w:r>
      <m:oMath>
        <m:r>
          <w:rPr>
            <w:rFonts w:ascii="Cambria Math" w:eastAsia="Times New Roman" w:hAnsi="Cambria Math"/>
            <w:sz w:val="24"/>
            <w:szCs w:val="24"/>
          </w:rPr>
          <m:t>δx</m:t>
        </m:r>
      </m:oMath>
      <w:r w:rsidR="004168ED" w:rsidRPr="00787EBA">
        <w:rPr>
          <w:rFonts w:eastAsia="Times New Roman"/>
          <w:sz w:val="24"/>
          <w:szCs w:val="24"/>
        </w:rPr>
        <w:t xml:space="preserve"> + </w:t>
      </w:r>
      <m:oMath>
        <m:r>
          <w:rPr>
            <w:rFonts w:ascii="Cambria Math" w:eastAsia="Times New Roman" w:hAnsi="Cambria Math"/>
            <w:sz w:val="24"/>
            <w:szCs w:val="24"/>
          </w:rPr>
          <m:t>δx</m:t>
        </m:r>
      </m:oMath>
      <w:r w:rsidR="004168ED" w:rsidRPr="00787EBA">
        <w:rPr>
          <w:rFonts w:eastAsia="Times New Roman"/>
          <w:sz w:val="24"/>
          <w:szCs w:val="24"/>
        </w:rPr>
        <w:t xml:space="preserve"> (divide through by </w:t>
      </w:r>
      <m:oMath>
        <m:r>
          <w:rPr>
            <w:rFonts w:ascii="Cambria Math" w:eastAsia="Times New Roman" w:hAnsi="Cambria Math"/>
            <w:sz w:val="24"/>
            <w:szCs w:val="24"/>
          </w:rPr>
          <m:t>δx</m:t>
        </m:r>
      </m:oMath>
    </w:p>
    <w:p w14:paraId="43BB7E09" w14:textId="2D869035" w:rsidR="004168ED" w:rsidRPr="00787EBA" w:rsidRDefault="00276547" w:rsidP="004168ED">
      <w:pPr>
        <w:rPr>
          <w:rFonts w:eastAsia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δy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δx</m:t>
            </m:r>
          </m:den>
        </m:f>
      </m:oMath>
      <w:r w:rsidR="004168ED" w:rsidRPr="00787EBA">
        <w:rPr>
          <w:rFonts w:eastAsia="Times New Roman"/>
          <w:i/>
          <w:sz w:val="24"/>
          <w:szCs w:val="24"/>
        </w:rPr>
        <w:t xml:space="preserve"> </w:t>
      </w:r>
      <w:r w:rsidR="004168ED" w:rsidRPr="00787EBA">
        <w:rPr>
          <w:rFonts w:eastAsia="Times New Roman"/>
          <w:sz w:val="24"/>
          <w:szCs w:val="24"/>
        </w:rPr>
        <w:t xml:space="preserve">= </w:t>
      </w:r>
      <m:oMath>
        <m:r>
          <w:rPr>
            <w:rFonts w:ascii="Cambria Math" w:eastAsia="Times New Roman" w:hAnsi="Cambria Math"/>
            <w:sz w:val="24"/>
            <w:szCs w:val="24"/>
          </w:rPr>
          <m:t>δx</m:t>
        </m:r>
      </m:oMath>
      <w:r w:rsidR="004168ED" w:rsidRPr="00787EBA">
        <w:rPr>
          <w:rFonts w:eastAsia="Times New Roman"/>
          <w:sz w:val="24"/>
          <w:szCs w:val="24"/>
        </w:rPr>
        <w:t xml:space="preserve"> + 2x + 1 i.e. </w:t>
      </w:r>
      <m:oMath>
        <m:r>
          <w:rPr>
            <w:rFonts w:ascii="Cambria Math" w:eastAsia="Times New Roman" w:hAnsi="Cambria Math"/>
            <w:sz w:val="24"/>
            <w:szCs w:val="24"/>
          </w:rPr>
          <m:t>δx→0</m:t>
        </m:r>
      </m:oMath>
    </w:p>
    <w:p w14:paraId="0ADEE8C7" w14:textId="448ADE56" w:rsidR="004168ED" w:rsidRPr="00787EBA" w:rsidRDefault="00276547" w:rsidP="004168ED">
      <w:pPr>
        <w:rPr>
          <w:rFonts w:eastAsia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δy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δx</m:t>
            </m:r>
          </m:den>
        </m:f>
      </m:oMath>
      <w:r w:rsidR="004168ED" w:rsidRPr="00787EBA">
        <w:rPr>
          <w:rFonts w:eastAsia="Times New Roman"/>
          <w:sz w:val="24"/>
          <w:szCs w:val="24"/>
        </w:rPr>
        <w:t xml:space="preserve"> = 0 +2x + 1 = 2x + 1</w:t>
      </w:r>
    </w:p>
    <w:p w14:paraId="2494D50A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STANDARD DERIVATIVE</w:t>
      </w:r>
    </w:p>
    <w:p w14:paraId="7CBDA3B1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This is the general rule for derivative function. i.e.</w:t>
      </w:r>
    </w:p>
    <w:p w14:paraId="123DACF2" w14:textId="661DDBDD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δy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δx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= na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n-1</m:t>
            </m:r>
          </m:sup>
        </m:sSup>
      </m:oMath>
      <w:r w:rsidRPr="00787EBA">
        <w:rPr>
          <w:rFonts w:eastAsia="Times New Roman"/>
          <w:sz w:val="24"/>
          <w:szCs w:val="24"/>
        </w:rPr>
        <w:t>, where n is the power of x, a is the coefficient of x.</w:t>
      </w:r>
    </w:p>
    <w:p w14:paraId="63208C44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NOTE: when differentiating any function the constant value becomes zero since the derivative is with respect to x.</w:t>
      </w:r>
    </w:p>
    <w:p w14:paraId="72B1EA10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EXAMPLE</w:t>
      </w:r>
    </w:p>
    <w:p w14:paraId="2E6D4E17" w14:textId="7F1F6EC5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 Differentiate 3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sup>
        </m:sSup>
      </m:oMath>
      <w:r w:rsidRPr="00787EBA">
        <w:rPr>
          <w:rFonts w:eastAsia="Times New Roman"/>
          <w:sz w:val="24"/>
          <w:szCs w:val="24"/>
        </w:rPr>
        <w:t xml:space="preserve"> - 7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+7x-100</m:t>
        </m:r>
      </m:oMath>
    </w:p>
    <w:p w14:paraId="32599FF3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SOLUTION</w:t>
      </w:r>
    </w:p>
    <w:p w14:paraId="3359EDB7" w14:textId="0D6C4011" w:rsidR="004168ED" w:rsidRPr="00787EBA" w:rsidRDefault="00276547" w:rsidP="004168ED">
      <w:pPr>
        <w:rPr>
          <w:rFonts w:eastAsia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δy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δx</m:t>
            </m:r>
          </m:den>
        </m:f>
      </m:oMath>
      <w:r w:rsidR="004168ED" w:rsidRPr="00787EBA">
        <w:rPr>
          <w:rFonts w:eastAsia="Times New Roman"/>
          <w:sz w:val="24"/>
          <w:szCs w:val="24"/>
        </w:rPr>
        <w:t xml:space="preserve"> = (3X4</w:t>
      </w:r>
      <m:oMath>
        <m:r>
          <w:rPr>
            <w:rFonts w:ascii="Cambria Math" w:eastAsia="Times New Roman" w:hAnsi="Cambria Math"/>
            <w:sz w:val="24"/>
            <w:szCs w:val="24"/>
          </w:rPr>
          <m:t>)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4-1</m:t>
            </m:r>
          </m:sup>
        </m:sSup>
      </m:oMath>
      <w:r w:rsidR="004168ED" w:rsidRPr="00787EBA">
        <w:rPr>
          <w:rFonts w:eastAsia="Times New Roman"/>
          <w:sz w:val="24"/>
          <w:szCs w:val="24"/>
        </w:rPr>
        <w:t>- (7x3)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3-1</m:t>
            </m:r>
          </m:sup>
        </m:sSup>
      </m:oMath>
      <w:r w:rsidR="004168ED" w:rsidRPr="00787EBA">
        <w:rPr>
          <w:rFonts w:eastAsia="Times New Roman"/>
          <w:sz w:val="24"/>
          <w:szCs w:val="24"/>
        </w:rPr>
        <w:t>+ (1x2)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2-1</m:t>
            </m:r>
          </m:sup>
        </m:sSup>
      </m:oMath>
      <w:r w:rsidR="004168ED" w:rsidRPr="00787EBA">
        <w:rPr>
          <w:rFonts w:eastAsia="Times New Roman"/>
          <w:sz w:val="24"/>
          <w:szCs w:val="24"/>
        </w:rPr>
        <w:t>+ (7x1)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1-1</m:t>
            </m:r>
          </m:sup>
        </m:sSup>
      </m:oMath>
      <w:r w:rsidR="004168ED" w:rsidRPr="00787EBA">
        <w:rPr>
          <w:rFonts w:eastAsia="Times New Roman"/>
          <w:sz w:val="24"/>
          <w:szCs w:val="24"/>
        </w:rPr>
        <w:t xml:space="preserve"> – 0</w:t>
      </w:r>
    </w:p>
    <w:p w14:paraId="1C01676A" w14:textId="77E1F583" w:rsidR="004168ED" w:rsidRPr="00787EBA" w:rsidRDefault="00276547" w:rsidP="004168ED">
      <w:pPr>
        <w:rPr>
          <w:rFonts w:eastAsia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δy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δx</m:t>
            </m:r>
          </m:den>
        </m:f>
      </m:oMath>
      <w:r w:rsidR="004168ED" w:rsidRPr="00787EBA">
        <w:rPr>
          <w:rFonts w:eastAsia="Times New Roman"/>
          <w:sz w:val="24"/>
          <w:szCs w:val="24"/>
        </w:rPr>
        <w:t xml:space="preserve">  = 12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sup>
        </m:sSup>
      </m:oMath>
      <w:r w:rsidR="004168ED" w:rsidRPr="00787EBA">
        <w:rPr>
          <w:rFonts w:eastAsia="Times New Roman"/>
          <w:sz w:val="24"/>
          <w:szCs w:val="24"/>
        </w:rPr>
        <w:t>- 21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="004168ED" w:rsidRPr="00787EBA">
        <w:rPr>
          <w:rFonts w:eastAsia="Times New Roman"/>
          <w:sz w:val="24"/>
          <w:szCs w:val="24"/>
        </w:rPr>
        <w:t xml:space="preserve"> + 2x +7</w:t>
      </w:r>
    </w:p>
    <w:p w14:paraId="7CE9107E" w14:textId="77777777" w:rsidR="004168ED" w:rsidRPr="00787EBA" w:rsidRDefault="004168ED" w:rsidP="004168ED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ASSESSMENT: work the following question:</w:t>
      </w:r>
    </w:p>
    <w:p w14:paraId="142A9A74" w14:textId="47285CB7" w:rsidR="004168ED" w:rsidRPr="00787EBA" w:rsidRDefault="004168ED" w:rsidP="004168ED">
      <w:pPr>
        <w:pStyle w:val="ListParagraph"/>
        <w:numPr>
          <w:ilvl w:val="0"/>
          <w:numId w:val="5"/>
        </w:num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Using first principle, find the derivative of the following:  (i)  y = x +25  (ii) y = 5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Pr="00787EBA">
        <w:rPr>
          <w:rFonts w:eastAsia="Times New Roman"/>
          <w:sz w:val="24"/>
          <w:szCs w:val="24"/>
        </w:rPr>
        <w:t xml:space="preserve"> – 7  (iii) y =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Pr="00787EBA">
        <w:rPr>
          <w:rFonts w:eastAsia="Times New Roman"/>
          <w:sz w:val="24"/>
          <w:szCs w:val="24"/>
        </w:rPr>
        <w:t xml:space="preserve"> – 3x + 65.</w:t>
      </w:r>
    </w:p>
    <w:p w14:paraId="4173FE2D" w14:textId="3A520422" w:rsidR="004168ED" w:rsidRPr="00787EBA" w:rsidRDefault="004168ED" w:rsidP="004168ED">
      <w:pPr>
        <w:pStyle w:val="ListParagraph"/>
        <w:numPr>
          <w:ilvl w:val="0"/>
          <w:numId w:val="5"/>
        </w:num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 Differentiate each of the following with respect to x: (i) 6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5</m:t>
            </m:r>
          </m:sup>
        </m:sSup>
      </m:oMath>
      <w:r w:rsidRPr="00787EBA">
        <w:rPr>
          <w:rFonts w:eastAsia="Times New Roman"/>
          <w:sz w:val="24"/>
          <w:szCs w:val="24"/>
        </w:rPr>
        <w:t>+ 4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sup>
        </m:sSup>
      </m:oMath>
      <w:r w:rsidRPr="00787EBA">
        <w:rPr>
          <w:rFonts w:eastAsia="Times New Roman"/>
          <w:sz w:val="24"/>
          <w:szCs w:val="24"/>
        </w:rPr>
        <w:t xml:space="preserve"> -7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Pr="00787EBA">
        <w:rPr>
          <w:rFonts w:eastAsia="Times New Roman"/>
          <w:sz w:val="24"/>
          <w:szCs w:val="24"/>
        </w:rPr>
        <w:t xml:space="preserve"> + 3x -8. (ii) (3x + 2)(6x +5) (iii)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787EBA">
        <w:rPr>
          <w:rFonts w:eastAsia="Times New Roman"/>
          <w:sz w:val="24"/>
          <w:szCs w:val="24"/>
        </w:rPr>
        <w:t>.</w:t>
      </w:r>
    </w:p>
    <w:p w14:paraId="19EADA5E" w14:textId="1CB355D7" w:rsidR="004168ED" w:rsidRPr="00787EBA" w:rsidRDefault="004168ED" w:rsidP="004168ED">
      <w:pPr>
        <w:pStyle w:val="ListParagraph"/>
        <w:numPr>
          <w:ilvl w:val="0"/>
          <w:numId w:val="5"/>
        </w:num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From first principle, differentiate 5x -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61C80FB4" w14:textId="30CA15FD" w:rsidR="004168ED" w:rsidRPr="00787EBA" w:rsidRDefault="004168ED" w:rsidP="004168ED">
      <w:pPr>
        <w:pStyle w:val="ListParagraph"/>
        <w:numPr>
          <w:ilvl w:val="0"/>
          <w:numId w:val="5"/>
        </w:num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Differentiate with respect to x,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+4x-7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787EBA">
        <w:rPr>
          <w:rFonts w:eastAsia="Times New Roman"/>
          <w:sz w:val="24"/>
          <w:szCs w:val="24"/>
        </w:rPr>
        <w:t>.</w:t>
      </w:r>
    </w:p>
    <w:p w14:paraId="530F5823" w14:textId="77777777" w:rsidR="004168ED" w:rsidRPr="007A2480" w:rsidRDefault="004168ED" w:rsidP="00A42182">
      <w:pPr>
        <w:pStyle w:val="ListParagraph"/>
        <w:ind w:left="0"/>
        <w:rPr>
          <w:sz w:val="24"/>
          <w:szCs w:val="24"/>
        </w:rPr>
      </w:pPr>
    </w:p>
    <w:p w14:paraId="0EB51833" w14:textId="77777777" w:rsidR="004168ED" w:rsidRPr="007A2480" w:rsidRDefault="004168ED" w:rsidP="00A42182">
      <w:pPr>
        <w:pStyle w:val="ListParagraph"/>
        <w:ind w:left="0"/>
        <w:rPr>
          <w:sz w:val="24"/>
          <w:szCs w:val="24"/>
        </w:rPr>
      </w:pPr>
    </w:p>
    <w:p w14:paraId="546E1C11" w14:textId="77777777" w:rsidR="004168ED" w:rsidRPr="007A2480" w:rsidRDefault="004168ED" w:rsidP="00A42182">
      <w:pPr>
        <w:pStyle w:val="ListParagraph"/>
        <w:ind w:left="0"/>
        <w:rPr>
          <w:sz w:val="24"/>
          <w:szCs w:val="24"/>
        </w:rPr>
      </w:pPr>
    </w:p>
    <w:p w14:paraId="1F379337" w14:textId="77777777" w:rsidR="004168ED" w:rsidRPr="007A2480" w:rsidRDefault="004168ED" w:rsidP="00A42182">
      <w:pPr>
        <w:pStyle w:val="ListParagraph"/>
        <w:ind w:left="0"/>
        <w:rPr>
          <w:sz w:val="24"/>
          <w:szCs w:val="24"/>
        </w:rPr>
      </w:pPr>
    </w:p>
    <w:p w14:paraId="3217730F" w14:textId="77777777" w:rsidR="004168ED" w:rsidRPr="007A2480" w:rsidRDefault="004168ED" w:rsidP="00A42182">
      <w:pPr>
        <w:pStyle w:val="ListParagraph"/>
        <w:ind w:left="0"/>
        <w:rPr>
          <w:sz w:val="24"/>
          <w:szCs w:val="24"/>
        </w:rPr>
      </w:pPr>
    </w:p>
    <w:p w14:paraId="48A5C444" w14:textId="77777777" w:rsidR="004168ED" w:rsidRPr="007A2480" w:rsidRDefault="004168ED" w:rsidP="00A42182">
      <w:pPr>
        <w:pStyle w:val="ListParagraph"/>
        <w:ind w:left="0"/>
        <w:rPr>
          <w:sz w:val="24"/>
          <w:szCs w:val="24"/>
        </w:rPr>
      </w:pPr>
    </w:p>
    <w:p w14:paraId="1A6738ED" w14:textId="77777777" w:rsidR="004168ED" w:rsidRPr="007A2480" w:rsidRDefault="004168ED" w:rsidP="00A42182">
      <w:pPr>
        <w:pStyle w:val="ListParagraph"/>
        <w:ind w:left="0"/>
        <w:rPr>
          <w:sz w:val="24"/>
          <w:szCs w:val="24"/>
        </w:rPr>
      </w:pPr>
    </w:p>
    <w:p w14:paraId="04FF95DF" w14:textId="77777777" w:rsidR="004168ED" w:rsidRPr="007A2480" w:rsidRDefault="004168ED" w:rsidP="00A42182">
      <w:pPr>
        <w:pStyle w:val="ListParagraph"/>
        <w:ind w:left="0"/>
        <w:rPr>
          <w:sz w:val="24"/>
          <w:szCs w:val="24"/>
        </w:rPr>
      </w:pPr>
    </w:p>
    <w:p w14:paraId="5C254136" w14:textId="77777777" w:rsidR="004168ED" w:rsidRPr="007A2480" w:rsidRDefault="004168ED" w:rsidP="00A42182">
      <w:pPr>
        <w:pStyle w:val="ListParagraph"/>
        <w:ind w:left="0"/>
        <w:rPr>
          <w:sz w:val="24"/>
          <w:szCs w:val="24"/>
        </w:rPr>
      </w:pPr>
    </w:p>
    <w:p w14:paraId="1C438D1C" w14:textId="77777777" w:rsidR="004168ED" w:rsidRPr="007A2480" w:rsidRDefault="004168ED" w:rsidP="00A42182">
      <w:pPr>
        <w:pStyle w:val="ListParagraph"/>
        <w:ind w:left="0"/>
        <w:rPr>
          <w:sz w:val="24"/>
          <w:szCs w:val="24"/>
        </w:rPr>
      </w:pPr>
    </w:p>
    <w:p w14:paraId="66893280" w14:textId="77777777" w:rsidR="004168ED" w:rsidRPr="007A2480" w:rsidRDefault="004438B0" w:rsidP="00A42182">
      <w:pPr>
        <w:pStyle w:val="ListParagraph"/>
        <w:ind w:left="0"/>
        <w:rPr>
          <w:sz w:val="24"/>
          <w:szCs w:val="24"/>
        </w:rPr>
      </w:pPr>
      <w:r w:rsidRPr="007A2480">
        <w:rPr>
          <w:sz w:val="24"/>
          <w:szCs w:val="24"/>
        </w:rPr>
        <w:object w:dxaOrig="10995" w:dyaOrig="12960" w14:anchorId="6A189E31">
          <v:shape id="_x0000_i1237" type="#_x0000_t75" style="width:550.5pt;height:9in" o:ole="">
            <v:imagedata r:id="rId9" o:title=""/>
          </v:shape>
          <o:OLEObject Type="Embed" ProgID="Word.Document.12" ShapeID="_x0000_i1237" DrawAspect="Content" ObjectID="_1833941855" r:id="rId10">
            <o:FieldCodes>\s</o:FieldCodes>
          </o:OLEObject>
        </w:object>
      </w:r>
    </w:p>
    <w:p w14:paraId="386355B5" w14:textId="3C33A814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Let v = x + 5 and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dv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= 1</w:t>
      </w:r>
    </w:p>
    <w:p w14:paraId="55DBC83C" w14:textId="27835A59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∴</m:t>
        </m:r>
      </m:oMath>
      <w:r w:rsidR="001270D9" w:rsidRPr="00787EBA">
        <w:rPr>
          <w:rFonts w:eastAsia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</m:oMath>
      <w:r w:rsidR="001270D9" w:rsidRPr="00787EBA">
        <w:rPr>
          <w:rFonts w:eastAsia="Times New Roman"/>
          <w:sz w:val="24"/>
          <w:szCs w:val="24"/>
        </w:rPr>
        <w:t xml:space="preserve"> = (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2x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="001270D9" w:rsidRPr="00787EBA">
        <w:rPr>
          <w:rFonts w:eastAsia="Times New Roman"/>
          <w:sz w:val="24"/>
          <w:szCs w:val="24"/>
        </w:rPr>
        <w:t>-6)(1) + (x + 5)(4x)</w:t>
      </w:r>
    </w:p>
    <w:p w14:paraId="6B9D8A93" w14:textId="131CB1C3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</m:oMath>
      <w:r w:rsidR="001270D9" w:rsidRPr="00787EBA">
        <w:rPr>
          <w:rFonts w:eastAsia="Times New Roman"/>
          <w:sz w:val="24"/>
          <w:szCs w:val="24"/>
        </w:rPr>
        <w:t xml:space="preserve"> =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2x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="001270D9" w:rsidRPr="00787EBA">
        <w:rPr>
          <w:rFonts w:eastAsia="Times New Roman"/>
          <w:sz w:val="24"/>
          <w:szCs w:val="24"/>
        </w:rPr>
        <w:t xml:space="preserve">- 6 +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4x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="001270D9" w:rsidRPr="00787EBA">
        <w:rPr>
          <w:rFonts w:eastAsia="Times New Roman"/>
          <w:sz w:val="24"/>
          <w:szCs w:val="24"/>
        </w:rPr>
        <w:t xml:space="preserve">+ 20x  =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6x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="001270D9" w:rsidRPr="00787EBA">
        <w:rPr>
          <w:rFonts w:eastAsia="Times New Roman"/>
          <w:sz w:val="24"/>
          <w:szCs w:val="24"/>
        </w:rPr>
        <w:t>+ 20x – 6.</w:t>
      </w:r>
    </w:p>
    <w:p w14:paraId="15DA0F02" w14:textId="660B3365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3. QUOTIENT RULE (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V</m:t>
            </m:r>
            <m:f>
              <m:f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dU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dx</m:t>
                </m:r>
              </m:den>
            </m:f>
            <m:r>
              <w:rPr>
                <w:rFonts w:ascii="Cambria Math" w:eastAsia="Times New Roman" w:hAnsi="Cambria Math"/>
                <w:sz w:val="24"/>
                <w:szCs w:val="24"/>
              </w:rPr>
              <m:t>-U</m:t>
            </m:r>
            <m:f>
              <m:f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dV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dx</m:t>
                </m:r>
              </m:den>
            </m:f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787EBA">
        <w:rPr>
          <w:rFonts w:eastAsia="Times New Roman"/>
          <w:sz w:val="24"/>
          <w:szCs w:val="24"/>
        </w:rPr>
        <w:t xml:space="preserve"> )</w:t>
      </w:r>
    </w:p>
    <w:p w14:paraId="697E7EE4" w14:textId="4EAF772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Find the derivative of y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(5x+2)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(3x-4)</m:t>
            </m:r>
          </m:den>
        </m:f>
      </m:oMath>
    </w:p>
    <w:p w14:paraId="34D6CF63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SOLUTION</w:t>
      </w:r>
    </w:p>
    <w:p w14:paraId="2FDEEBA6" w14:textId="7011450C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Let u = 5x + 2 and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du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= 5, v = 3x – 4 and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dv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= 3</w:t>
      </w:r>
    </w:p>
    <w:p w14:paraId="1602FB40" w14:textId="110B42E4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3x-4</m:t>
                </m:r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5</m:t>
                </m:r>
              </m:e>
            </m:d>
            <m:r>
              <w:rPr>
                <w:rFonts w:ascii="Cambria Math" w:eastAsia="Times New Roman" w:hAnsi="Cambria Math"/>
                <w:sz w:val="24"/>
                <w:szCs w:val="24"/>
              </w:rPr>
              <m:t>-(5x+2)(3)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(3x-4)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1270D9" w:rsidRPr="00787EBA">
        <w:rPr>
          <w:rFonts w:eastAsia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15x-20-15x-6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(3x-4)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0B6D85B8" w14:textId="2958A685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</m:oMath>
      <w:r w:rsidR="001270D9" w:rsidRPr="00787EBA">
        <w:rPr>
          <w:rFonts w:eastAsia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-26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(3x-4)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1270D9" w:rsidRPr="00787EBA">
        <w:rPr>
          <w:rFonts w:eastAsia="Times New Roman"/>
          <w:sz w:val="24"/>
          <w:szCs w:val="24"/>
        </w:rPr>
        <w:t xml:space="preserve"> .</w:t>
      </w:r>
    </w:p>
    <w:p w14:paraId="03AF918E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4. MAXIMA AND MINIMA RULES</w:t>
      </w:r>
    </w:p>
    <w:p w14:paraId="016FA06C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The function can only be maxima if the following is satisfied: (i) f`(a) = 0   (ii) f`(a + h) &lt; 0 (iii) f`(a-h) &gt; 0</w:t>
      </w:r>
    </w:p>
    <w:p w14:paraId="326A0CAD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MINIMA if: (i) f`(b) = 0 (ii) f`(b+h) &lt; 0 (iii) f`(b-h) &gt; 0</w:t>
      </w:r>
    </w:p>
    <w:p w14:paraId="29752097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EXAMPLE</w:t>
      </w:r>
    </w:p>
    <w:p w14:paraId="0D701ABC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Find the highest product of two numbers whose sum is 10.</w:t>
      </w:r>
    </w:p>
    <w:p w14:paraId="20BE6046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SOLUTION</w:t>
      </w:r>
    </w:p>
    <w:p w14:paraId="42802194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Let one of the number be x and the other be 10 – x </w:t>
      </w:r>
    </w:p>
    <w:p w14:paraId="4894F92E" w14:textId="295744BB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P(product) = x( 10 – x) = 10x -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</w:p>
    <w:p w14:paraId="162823BE" w14:textId="2D4E9BB9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dp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</m:oMath>
      <w:r w:rsidR="001270D9" w:rsidRPr="00787EBA">
        <w:rPr>
          <w:rFonts w:eastAsia="Times New Roman"/>
          <w:sz w:val="24"/>
          <w:szCs w:val="24"/>
        </w:rPr>
        <w:t xml:space="preserve"> = 10 – 2x  </w:t>
      </w: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="001270D9" w:rsidRPr="00787EBA">
        <w:rPr>
          <w:rFonts w:eastAsia="Times New Roman"/>
          <w:sz w:val="24"/>
          <w:szCs w:val="24"/>
        </w:rPr>
        <w:t xml:space="preserve"> f`(a) = 0,  10 – 2x = 0,  X = 5</w:t>
      </w:r>
    </w:p>
    <w:p w14:paraId="1CEFF52F" w14:textId="3C6EFFC8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Since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y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787EBA">
        <w:rPr>
          <w:rFonts w:eastAsia="Times New Roman"/>
          <w:sz w:val="24"/>
          <w:szCs w:val="24"/>
        </w:rPr>
        <w:t xml:space="preserve"> = -2 which is &lt; 0, </w:t>
      </w: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min</m:t>
            </m:r>
          </m:sub>
        </m:sSub>
      </m:oMath>
      <w:r w:rsidRPr="00787EBA">
        <w:rPr>
          <w:rFonts w:eastAsia="Times New Roman"/>
          <w:sz w:val="24"/>
          <w:szCs w:val="24"/>
        </w:rPr>
        <w:t xml:space="preserve"> = -2(10 –(-2)) = -24</w:t>
      </w:r>
    </w:p>
    <w:p w14:paraId="3C9DD8A7" w14:textId="0D585E70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max</m:t>
            </m:r>
          </m:sub>
        </m:sSub>
      </m:oMath>
      <w:r w:rsidR="001270D9" w:rsidRPr="00787EBA">
        <w:rPr>
          <w:rFonts w:eastAsia="Times New Roman"/>
          <w:sz w:val="24"/>
          <w:szCs w:val="24"/>
        </w:rPr>
        <w:t xml:space="preserve"> = x(10 – x)  = 5 (10 – 5)  = 25.</w:t>
      </w:r>
    </w:p>
    <w:p w14:paraId="0E8D4A93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 5. VELOCITY AND ACCELERATION</w:t>
      </w:r>
    </w:p>
    <w:p w14:paraId="5D729CF4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Acceleration is the rate of change of velocity with respect to time.</w:t>
      </w:r>
    </w:p>
    <w:p w14:paraId="10FC1549" w14:textId="5FDF5F2A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Velocity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i.e. the rate of change of displacement with  respect to time.</w:t>
      </w:r>
    </w:p>
    <w:p w14:paraId="31C9406D" w14:textId="400A1682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Acceleration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</m:oMath>
      <w:r w:rsidRPr="00787EBA">
        <w:rPr>
          <w:rFonts w:eastAsia="Times New Roman"/>
          <w:sz w:val="24"/>
          <w:szCs w:val="24"/>
        </w:rPr>
        <w:t>(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dx)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,</m:t>
        </m:r>
      </m:oMath>
      <w:r w:rsidRPr="00787EBA">
        <w:rPr>
          <w:rFonts w:eastAsia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787EBA">
        <w:rPr>
          <w:rFonts w:eastAsia="Times New Roman"/>
          <w:sz w:val="24"/>
          <w:szCs w:val="24"/>
        </w:rPr>
        <w:t>.</w:t>
      </w:r>
    </w:p>
    <w:p w14:paraId="10B96433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EXAMPLE</w:t>
      </w:r>
    </w:p>
    <w:p w14:paraId="3345C0C2" w14:textId="65607713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The equation of motion of a particle along a straight line is specified by the equation x = 5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6</m:t>
            </m:r>
          </m:sup>
        </m:sSup>
      </m:oMath>
      <w:r w:rsidRPr="00787EBA">
        <w:rPr>
          <w:rFonts w:eastAsia="Times New Roman"/>
          <w:sz w:val="24"/>
          <w:szCs w:val="24"/>
        </w:rPr>
        <w:t xml:space="preserve"> - 3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sup>
        </m:sSup>
      </m:oMath>
      <w:r w:rsidRPr="00787EBA">
        <w:rPr>
          <w:rFonts w:eastAsia="Times New Roman"/>
          <w:sz w:val="24"/>
          <w:szCs w:val="24"/>
        </w:rPr>
        <w:t>+ 6t. find the velocity and acceleration of the particle after 2 seconds if x is in meters.</w:t>
      </w:r>
    </w:p>
    <w:p w14:paraId="1600B037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SOLUTION</w:t>
      </w:r>
    </w:p>
    <w:p w14:paraId="3374EA60" w14:textId="39A37D71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Velocity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=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30t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-12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sup>
        </m:sSup>
      </m:oMath>
      <w:r w:rsidRPr="00787EBA">
        <w:rPr>
          <w:rFonts w:eastAsia="Times New Roman"/>
          <w:sz w:val="24"/>
          <w:szCs w:val="24"/>
        </w:rPr>
        <w:t>+ 6  (after 2 seconds)</w:t>
      </w:r>
    </w:p>
    <w:p w14:paraId="275027CA" w14:textId="12A50866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Velocity = 30(2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5</m:t>
            </m:r>
          </m:sup>
        </m:sSup>
      </m:oMath>
      <w:r w:rsidRPr="00787EBA">
        <w:rPr>
          <w:rFonts w:eastAsia="Times New Roman"/>
          <w:sz w:val="24"/>
          <w:szCs w:val="24"/>
        </w:rPr>
        <w:t>- 12(2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sup>
        </m:sSup>
      </m:oMath>
      <w:r w:rsidRPr="00787EBA">
        <w:rPr>
          <w:rFonts w:eastAsia="Times New Roman"/>
          <w:sz w:val="24"/>
          <w:szCs w:val="24"/>
        </w:rPr>
        <w:t xml:space="preserve"> + 6 = 870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ms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-1</m:t>
            </m:r>
          </m:sup>
        </m:sSup>
      </m:oMath>
      <w:r w:rsidRPr="00787EBA">
        <w:rPr>
          <w:rFonts w:eastAsia="Times New Roman"/>
          <w:sz w:val="24"/>
          <w:szCs w:val="24"/>
        </w:rPr>
        <w:t>.</w:t>
      </w:r>
    </w:p>
    <w:p w14:paraId="49132BBA" w14:textId="04046981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Acceleration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(velocity)</m:t>
        </m:r>
      </m:oMath>
      <w:r w:rsidRPr="00787EBA">
        <w:rPr>
          <w:rFonts w:eastAsia="Times New Roman"/>
          <w:sz w:val="24"/>
          <w:szCs w:val="24"/>
        </w:rPr>
        <w:t xml:space="preserve"> =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150t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sup>
        </m:sSup>
      </m:oMath>
      <w:r w:rsidRPr="00787EBA">
        <w:rPr>
          <w:rFonts w:eastAsia="Times New Roman"/>
          <w:sz w:val="24"/>
          <w:szCs w:val="24"/>
        </w:rPr>
        <w:t xml:space="preserve"> - 36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Pr="00787EBA">
        <w:rPr>
          <w:rFonts w:eastAsia="Times New Roman"/>
          <w:sz w:val="24"/>
          <w:szCs w:val="24"/>
        </w:rPr>
        <w:t>(after 2s)</w:t>
      </w:r>
    </w:p>
    <w:p w14:paraId="7F815303" w14:textId="73F3DB13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Acceleration = 150(2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sup>
        </m:sSup>
      </m:oMath>
      <w:r w:rsidRPr="00787EBA">
        <w:rPr>
          <w:rFonts w:eastAsia="Times New Roman"/>
          <w:sz w:val="24"/>
          <w:szCs w:val="24"/>
        </w:rPr>
        <w:t>- 36(2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Pr="00787EBA">
        <w:rPr>
          <w:rFonts w:eastAsia="Times New Roman"/>
          <w:sz w:val="24"/>
          <w:szCs w:val="24"/>
        </w:rPr>
        <w:t xml:space="preserve">  = 2256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ms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-2</m:t>
            </m:r>
          </m:sup>
        </m:sSup>
      </m:oMath>
      <w:r w:rsidRPr="00787EBA">
        <w:rPr>
          <w:rFonts w:eastAsia="Times New Roman"/>
          <w:sz w:val="24"/>
          <w:szCs w:val="24"/>
        </w:rPr>
        <w:t>.</w:t>
      </w:r>
    </w:p>
    <w:p w14:paraId="1F5A8F21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6. RATE OF CHANGE OF FUNCTION</w:t>
      </w:r>
    </w:p>
    <w:p w14:paraId="7031B456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Given that y = f(x), f`(x) can be interpreted as the rate of change of y with respect to x. if y increases when x increases the rate of change with respect to x is positive but if y decreases when x increases then the rate of change is nagetive.</w:t>
      </w:r>
    </w:p>
    <w:p w14:paraId="3DE02ECB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EXAMPLE</w:t>
      </w:r>
    </w:p>
    <w:p w14:paraId="5C6FFCC8" w14:textId="2C43EE71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The side of a square is increasing at the rate of 1cms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-1</m:t>
            </m:r>
          </m:sup>
        </m:sSup>
      </m:oMath>
      <w:r w:rsidRPr="00787EBA">
        <w:rPr>
          <w:rFonts w:eastAsia="Times New Roman"/>
          <w:sz w:val="24"/>
          <w:szCs w:val="24"/>
        </w:rPr>
        <w:t>. Find the rate of change of its area when the side is 10cm long.</w:t>
      </w:r>
    </w:p>
    <w:p w14:paraId="4F417918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SOLUTION</w:t>
      </w:r>
    </w:p>
    <w:p w14:paraId="1DCF71E6" w14:textId="05CDD7C3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Let the area of the square =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Pr="00787EBA">
        <w:rPr>
          <w:rFonts w:eastAsia="Times New Roman"/>
          <w:sz w:val="24"/>
          <w:szCs w:val="24"/>
        </w:rPr>
        <w:t xml:space="preserve">. i.e. A =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</w:p>
    <w:p w14:paraId="3A5158C6" w14:textId="6FE1DE12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dA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</m:oMath>
      <w:r w:rsidR="001270D9" w:rsidRPr="00787EBA">
        <w:rPr>
          <w:rFonts w:eastAsia="Times New Roman"/>
          <w:sz w:val="24"/>
          <w:szCs w:val="24"/>
        </w:rPr>
        <w:t xml:space="preserve"> = 2x = 2x10 = 20cm</w:t>
      </w:r>
    </w:p>
    <w:p w14:paraId="5DC78410" w14:textId="04E8044A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The rate of change of the side of the square 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= 1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cmsq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-1</m:t>
            </m:r>
          </m:sup>
        </m:sSup>
      </m:oMath>
    </w:p>
    <w:p w14:paraId="4A223560" w14:textId="2A6823D1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="001270D9" w:rsidRPr="00787EBA">
        <w:rPr>
          <w:rFonts w:eastAsia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dA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</m:oMath>
      <w:r w:rsidR="001270D9" w:rsidRPr="00787EBA">
        <w:rPr>
          <w:rFonts w:eastAsia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dA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×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</m:oMath>
      <w:r w:rsidR="001270D9" w:rsidRPr="00787EBA">
        <w:rPr>
          <w:rFonts w:eastAsia="Times New Roman"/>
          <w:sz w:val="24"/>
          <w:szCs w:val="24"/>
        </w:rPr>
        <w:t xml:space="preserve">  = 20cm x1cms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-1</m:t>
            </m:r>
          </m:sup>
        </m:sSup>
      </m:oMath>
      <w:r w:rsidR="001270D9" w:rsidRPr="00787EBA">
        <w:rPr>
          <w:rFonts w:eastAsia="Times New Roman"/>
          <w:sz w:val="24"/>
          <w:szCs w:val="24"/>
        </w:rPr>
        <w:t xml:space="preserve"> = 20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sq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-1</m:t>
            </m:r>
          </m:sup>
        </m:sSup>
      </m:oMath>
      <w:r w:rsidR="001270D9" w:rsidRPr="00787EBA">
        <w:rPr>
          <w:rFonts w:eastAsia="Times New Roman"/>
          <w:sz w:val="24"/>
          <w:szCs w:val="24"/>
        </w:rPr>
        <w:t>.</w:t>
      </w:r>
    </w:p>
    <w:p w14:paraId="1D667C5E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ASSESSMENT: Find the solution of the following:</w:t>
      </w:r>
    </w:p>
    <w:p w14:paraId="7FBDE97A" w14:textId="4E5D9208" w:rsidR="001270D9" w:rsidRPr="00787EBA" w:rsidRDefault="001270D9" w:rsidP="001270D9">
      <w:pPr>
        <w:pStyle w:val="ListParagraph"/>
        <w:numPr>
          <w:ilvl w:val="0"/>
          <w:numId w:val="6"/>
        </w:num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A body moves along a straight line so that its distance (S) meters after t seconds is given by s =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sup>
        </m:sSup>
      </m:oMath>
      <w:r w:rsidRPr="00787EBA">
        <w:rPr>
          <w:rFonts w:eastAsia="Times New Roman"/>
          <w:sz w:val="24"/>
          <w:szCs w:val="24"/>
        </w:rPr>
        <w:t>-2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Pr="00787EBA">
        <w:rPr>
          <w:rFonts w:eastAsia="Times New Roman"/>
          <w:sz w:val="24"/>
          <w:szCs w:val="24"/>
        </w:rPr>
        <w:t>+ 3t + 4. Find its acceleration when t = 2seconds.</w:t>
      </w:r>
    </w:p>
    <w:p w14:paraId="33B2EA87" w14:textId="42D9ABB7" w:rsidR="001270D9" w:rsidRPr="00787EBA" w:rsidRDefault="001270D9" w:rsidP="001270D9">
      <w:pPr>
        <w:pStyle w:val="ListParagraph"/>
        <w:numPr>
          <w:ilvl w:val="0"/>
          <w:numId w:val="6"/>
        </w:num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Find the maximum and minimum points on the curve y =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+3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-9x=3,</m:t>
        </m:r>
      </m:oMath>
    </w:p>
    <w:p w14:paraId="71DC0499" w14:textId="4B18CF46" w:rsidR="001270D9" w:rsidRPr="00787EBA" w:rsidRDefault="001270D9" w:rsidP="001270D9">
      <w:pPr>
        <w:pStyle w:val="ListParagraph"/>
        <w:numPr>
          <w:ilvl w:val="0"/>
          <w:numId w:val="6"/>
        </w:num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The displacement xm, of a particle from a fixed point after time ts is given by x = 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7t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+2t+5</m:t>
        </m:r>
      </m:oMath>
      <w:r w:rsidRPr="00787EBA">
        <w:rPr>
          <w:rFonts w:eastAsia="Times New Roman"/>
          <w:sz w:val="24"/>
          <w:szCs w:val="24"/>
        </w:rPr>
        <w:t>.</w:t>
      </w:r>
    </w:p>
    <w:p w14:paraId="20A94D55" w14:textId="77777777" w:rsidR="001270D9" w:rsidRPr="00787EBA" w:rsidRDefault="001270D9" w:rsidP="001270D9">
      <w:pPr>
        <w:pStyle w:val="ListParagraph"/>
        <w:numPr>
          <w:ilvl w:val="0"/>
          <w:numId w:val="7"/>
        </w:num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The times when the particle is momentarily at rest.</w:t>
      </w:r>
    </w:p>
    <w:p w14:paraId="1A087126" w14:textId="5BA55E61" w:rsidR="001270D9" w:rsidRPr="00787EBA" w:rsidRDefault="001270D9" w:rsidP="001270D9">
      <w:pPr>
        <w:pStyle w:val="ListParagraph"/>
        <w:numPr>
          <w:ilvl w:val="0"/>
          <w:numId w:val="7"/>
        </w:num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In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ms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-2</m:t>
            </m:r>
          </m:sup>
        </m:sSup>
      </m:oMath>
      <w:r w:rsidRPr="00787EBA">
        <w:rPr>
          <w:rFonts w:eastAsia="Times New Roman"/>
          <w:sz w:val="24"/>
          <w:szCs w:val="24"/>
        </w:rPr>
        <w:t>, the acceleration of the particle at t = 4.</w:t>
      </w:r>
    </w:p>
    <w:p w14:paraId="50E98C48" w14:textId="77777777" w:rsidR="001270D9" w:rsidRPr="00787EBA" w:rsidRDefault="001270D9" w:rsidP="001270D9">
      <w:pPr>
        <w:pStyle w:val="ListParagraph"/>
        <w:numPr>
          <w:ilvl w:val="0"/>
          <w:numId w:val="6"/>
        </w:num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The side of a square changes from 10cm to 10.01cm, find approximate increase in the area of the square.</w:t>
      </w:r>
    </w:p>
    <w:p w14:paraId="2AB778F4" w14:textId="77777777" w:rsidR="001270D9" w:rsidRPr="007A2480" w:rsidRDefault="001270D9" w:rsidP="001270D9">
      <w:pPr>
        <w:rPr>
          <w:sz w:val="24"/>
          <w:szCs w:val="24"/>
        </w:rPr>
      </w:pPr>
      <w:r w:rsidRPr="007A2480">
        <w:rPr>
          <w:sz w:val="24"/>
          <w:szCs w:val="24"/>
        </w:rPr>
        <w:t>WEEK 6</w:t>
      </w:r>
    </w:p>
    <w:p w14:paraId="5BA7F777" w14:textId="77777777" w:rsidR="001270D9" w:rsidRPr="007A2480" w:rsidRDefault="001270D9" w:rsidP="001270D9">
      <w:pPr>
        <w:rPr>
          <w:sz w:val="24"/>
          <w:szCs w:val="24"/>
        </w:rPr>
      </w:pPr>
      <w:r w:rsidRPr="007A2480">
        <w:rPr>
          <w:sz w:val="24"/>
          <w:szCs w:val="24"/>
        </w:rPr>
        <w:t>INTEGRATION OF ALGEBRAIC FUNCTION</w:t>
      </w:r>
    </w:p>
    <w:p w14:paraId="55CD6D5E" w14:textId="77777777" w:rsidR="001270D9" w:rsidRPr="007A2480" w:rsidRDefault="001270D9" w:rsidP="001270D9">
      <w:pPr>
        <w:rPr>
          <w:sz w:val="24"/>
          <w:szCs w:val="24"/>
        </w:rPr>
      </w:pPr>
      <w:r w:rsidRPr="007A2480">
        <w:rPr>
          <w:sz w:val="24"/>
          <w:szCs w:val="24"/>
        </w:rPr>
        <w:t xml:space="preserve">INTEGRATION: Is defined as the anti-differentiation or is the process from the derivative form to the anti-derivative form. </w:t>
      </w:r>
    </w:p>
    <w:p w14:paraId="44E98085" w14:textId="016DEF8D" w:rsidR="001270D9" w:rsidRPr="007A2480" w:rsidRDefault="001270D9" w:rsidP="001270D9">
      <w:pPr>
        <w:rPr>
          <w:sz w:val="24"/>
          <w:szCs w:val="24"/>
        </w:rPr>
      </w:pPr>
      <w:r w:rsidRPr="007A2480">
        <w:rPr>
          <w:sz w:val="24"/>
          <w:szCs w:val="24"/>
        </w:rPr>
        <w:t xml:space="preserve">Y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n+1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n+1</m:t>
            </m:r>
          </m:den>
        </m:f>
      </m:oMath>
      <w:r w:rsidRPr="007A2480">
        <w:rPr>
          <w:sz w:val="24"/>
          <w:szCs w:val="24"/>
        </w:rPr>
        <w:t xml:space="preserve"> + c, where a is the coefficient of x. n is the power of x and c is the constant value through differentiation.</w:t>
      </w:r>
    </w:p>
    <w:p w14:paraId="4CF45232" w14:textId="33732C1E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A2480">
        <w:rPr>
          <w:sz w:val="24"/>
          <w:szCs w:val="24"/>
        </w:rPr>
        <w:t xml:space="preserve">NOTE: when integrating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x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= ln x + c.</w:t>
      </w:r>
    </w:p>
    <w:p w14:paraId="540226DF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EXAMPLE</w:t>
      </w:r>
    </w:p>
    <w:p w14:paraId="719A29A0" w14:textId="0A33785D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</m:oMath>
      <w:r w:rsidR="001270D9" w:rsidRPr="00787EBA">
        <w:rPr>
          <w:rFonts w:eastAsia="Times New Roman"/>
          <w:sz w:val="24"/>
          <w:szCs w:val="24"/>
        </w:rPr>
        <w:t xml:space="preserve"> = 3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="001270D9" w:rsidRPr="00787EBA">
        <w:rPr>
          <w:rFonts w:eastAsia="Times New Roman"/>
          <w:sz w:val="24"/>
          <w:szCs w:val="24"/>
        </w:rPr>
        <w:t>- x + 5, find y?</w:t>
      </w:r>
    </w:p>
    <w:p w14:paraId="423BDF8D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SOLUTION</w:t>
      </w:r>
    </w:p>
    <w:p w14:paraId="0DFC0AF4" w14:textId="34090182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Y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a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n+1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n+1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+ c. </w:t>
      </w: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Pr="00787EBA">
        <w:rPr>
          <w:rFonts w:eastAsia="Times New Roman"/>
          <w:sz w:val="24"/>
          <w:szCs w:val="24"/>
        </w:rPr>
        <w:t xml:space="preserve">  y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2+1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2+1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1+1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1+1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5x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0+1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0+1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+ c</w:t>
      </w:r>
    </w:p>
    <w:p w14:paraId="193CE73E" w14:textId="3BC13720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Y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3x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7+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5x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+ c =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+ 5x + c. </w:t>
      </w:r>
    </w:p>
    <w:p w14:paraId="507FFCA1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STANDARD INTEGRAL FORMS</w:t>
      </w:r>
    </w:p>
    <w:p w14:paraId="590B94CA" w14:textId="0585ED3B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Times New Roman" w:hAnsi="Cambria Math"/>
                <w:sz w:val="24"/>
                <w:szCs w:val="24"/>
              </w:rPr>
              <m:t>g(x)δx</m:t>
            </m:r>
          </m:e>
        </m:nary>
      </m:oMath>
      <w:r w:rsidR="001270D9" w:rsidRPr="00787EBA">
        <w:rPr>
          <w:rFonts w:eastAsia="Times New Roman"/>
          <w:sz w:val="24"/>
          <w:szCs w:val="24"/>
        </w:rPr>
        <w:t xml:space="preserve"> = G(x) + c</w:t>
      </w:r>
    </w:p>
    <w:p w14:paraId="2C57DD3B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EXAMPLE</w:t>
      </w:r>
    </w:p>
    <w:p w14:paraId="41CEDDBA" w14:textId="4D27ABEA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den>
                </m:f>
              </m:sup>
            </m:sSup>
          </m:e>
        </m:nary>
        <m:r>
          <w:rPr>
            <w:rFonts w:ascii="Cambria Math" w:eastAsia="Times New Roman" w:hAnsi="Cambria Math"/>
            <w:sz w:val="24"/>
            <w:szCs w:val="24"/>
          </w:rPr>
          <m:t>δx</m:t>
        </m:r>
      </m:oMath>
      <w:r w:rsidR="001270D9" w:rsidRPr="00787EBA">
        <w:rPr>
          <w:rFonts w:eastAsia="Times New Roman"/>
          <w:sz w:val="24"/>
          <w:szCs w:val="24"/>
        </w:rPr>
        <w:t xml:space="preserve"> </w:t>
      </w:r>
    </w:p>
    <w:p w14:paraId="381CF260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SOLUTION</w:t>
      </w:r>
    </w:p>
    <w:p w14:paraId="498B237E" w14:textId="05049442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den>
                </m:f>
              </m:sup>
            </m:sSup>
          </m:e>
        </m:nary>
        <m:r>
          <w:rPr>
            <w:rFonts w:ascii="Cambria Math" w:eastAsia="Times New Roman" w:hAnsi="Cambria Math"/>
            <w:sz w:val="24"/>
            <w:szCs w:val="24"/>
          </w:rPr>
          <m:t>δX</m:t>
        </m:r>
      </m:oMath>
      <w:r w:rsidR="001270D9" w:rsidRPr="00787EBA">
        <w:rPr>
          <w:rFonts w:eastAsia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+1</m:t>
                </m:r>
              </m:sup>
            </m:sSup>
          </m:num>
          <m:den>
            <m:f>
              <m:f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="Times New Roman" w:hAnsi="Cambria Math"/>
                <w:sz w:val="24"/>
                <w:szCs w:val="24"/>
              </w:rPr>
              <m:t>+1</m:t>
            </m:r>
          </m:den>
        </m:f>
      </m:oMath>
      <w:r w:rsidR="001270D9" w:rsidRPr="00787EBA">
        <w:rPr>
          <w:rFonts w:eastAsia="Times New Roman"/>
          <w:sz w:val="24"/>
          <w:szCs w:val="24"/>
        </w:rPr>
        <w:t xml:space="preserve"> + C</w:t>
      </w:r>
    </w:p>
    <w:p w14:paraId="79DD71B6" w14:textId="7822E108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               = 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den>
                </m:f>
              </m:sup>
            </m:sSup>
          </m:num>
          <m:den>
            <m:f>
              <m:f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7</m:t>
                </m:r>
              </m:num>
              <m:den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den>
            </m:f>
          </m:den>
        </m:f>
      </m:oMath>
      <w:r w:rsidRPr="00787EBA">
        <w:rPr>
          <w:rFonts w:eastAsia="Times New Roman"/>
          <w:sz w:val="24"/>
          <w:szCs w:val="24"/>
        </w:rPr>
        <w:t xml:space="preserve"> + C  </w:t>
      </w: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Pr="00787EBA">
        <w:rPr>
          <w:rFonts w:eastAsia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den>
                </m:f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7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+ C</w:t>
      </w:r>
    </w:p>
    <w:p w14:paraId="3F604442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INTEGRATION BY ALGEBRAIC SUBSTITUTION</w:t>
      </w:r>
    </w:p>
    <w:p w14:paraId="6B277C9A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EXAMPLE</w:t>
      </w:r>
    </w:p>
    <w:p w14:paraId="64E41DF9" w14:textId="781F27CD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3</m:t>
                    </m:r>
                  </m:sup>
                </m:sSup>
              </m:sup>
            </m:sSup>
          </m:e>
        </m:nary>
        <m:r>
          <w:rPr>
            <w:rFonts w:ascii="Cambria Math" w:eastAsia="Times New Roman" w:hAnsi="Cambria Math"/>
            <w:sz w:val="24"/>
            <w:szCs w:val="24"/>
          </w:rPr>
          <m:t>δx</m:t>
        </m:r>
      </m:oMath>
      <w:r w:rsidR="001270D9" w:rsidRPr="00787EBA">
        <w:rPr>
          <w:rFonts w:eastAsia="Times New Roman"/>
          <w:sz w:val="24"/>
          <w:szCs w:val="24"/>
        </w:rPr>
        <w:t xml:space="preserve"> </w:t>
      </w:r>
    </w:p>
    <w:p w14:paraId="1E5EC761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SOLUTION</w:t>
      </w:r>
    </w:p>
    <w:p w14:paraId="3513999F" w14:textId="6E38376E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Let u =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sup>
        </m:sSup>
      </m:oMath>
      <w:r w:rsidRPr="00787EBA">
        <w:rPr>
          <w:rFonts w:eastAsia="Times New Roman"/>
          <w:sz w:val="24"/>
          <w:szCs w:val="24"/>
        </w:rPr>
        <w:t xml:space="preserve"> ,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du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</m:oMath>
      <w:r w:rsidRPr="00787EBA">
        <w:rPr>
          <w:rFonts w:eastAsia="Times New Roman"/>
          <w:sz w:val="24"/>
          <w:szCs w:val="24"/>
        </w:rPr>
        <w:t xml:space="preserve"> =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3x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Pr="00787EBA">
        <w:rPr>
          <w:rFonts w:eastAsia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</w:rPr>
          <m:t>∴</m:t>
        </m:r>
      </m:oMath>
      <w:r w:rsidRPr="00787EBA">
        <w:rPr>
          <w:rFonts w:eastAsia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</w:rPr>
          <m:t>δx</m:t>
        </m:r>
      </m:oMath>
      <w:r w:rsidRPr="00787EBA">
        <w:rPr>
          <w:rFonts w:eastAsia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δu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4BF94A3E" w14:textId="1EC27145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u</m:t>
                </m:r>
              </m:sup>
            </m:sSup>
          </m:e>
        </m:nary>
      </m:oMath>
      <w:r w:rsidR="001270D9" w:rsidRPr="00787EBA">
        <w:rPr>
          <w:rFonts w:eastAsia="Times New Roman"/>
          <w:sz w:val="24"/>
          <w:szCs w:val="24"/>
        </w:rPr>
        <w:t>.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δu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3x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1270D9" w:rsidRPr="00787EBA">
        <w:rPr>
          <w:rFonts w:eastAsia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u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δu</m:t>
            </m:r>
          </m:e>
        </m:nary>
      </m:oMath>
    </w:p>
    <w:p w14:paraId="35A2126D" w14:textId="74546989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u</m:t>
                </m:r>
              </m:sup>
            </m:sSup>
          </m:e>
        </m:nary>
        <m:r>
          <w:rPr>
            <w:rFonts w:ascii="Cambria Math" w:eastAsia="Times New Roman" w:hAnsi="Cambria Math"/>
            <w:sz w:val="24"/>
            <w:szCs w:val="24"/>
          </w:rPr>
          <m:t>δu</m:t>
        </m:r>
      </m:oMath>
      <w:r w:rsidR="001270D9" w:rsidRPr="00787EBA">
        <w:rPr>
          <w:rFonts w:eastAsia="Times New Roman"/>
          <w:i/>
          <w:sz w:val="24"/>
          <w:szCs w:val="24"/>
        </w:rPr>
        <w:t xml:space="preserve"> =</w:t>
      </w:r>
      <w:r w:rsidR="001270D9" w:rsidRPr="00787EBA">
        <w:rPr>
          <w:rFonts w:eastAsia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n>
        </m:f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u</m:t>
            </m:r>
          </m:sup>
        </m:sSup>
      </m:oMath>
      <w:r w:rsidR="001270D9" w:rsidRPr="00787EBA">
        <w:rPr>
          <w:rFonts w:eastAsia="Times New Roman"/>
          <w:sz w:val="24"/>
          <w:szCs w:val="24"/>
        </w:rPr>
        <w:t xml:space="preserve">+ c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3</m:t>
                    </m:r>
                  </m:sup>
                </m:sSup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n>
        </m:f>
      </m:oMath>
      <w:r w:rsidR="001270D9" w:rsidRPr="00787EBA">
        <w:rPr>
          <w:rFonts w:eastAsia="Times New Roman"/>
          <w:sz w:val="24"/>
          <w:szCs w:val="24"/>
        </w:rPr>
        <w:t xml:space="preserve"> + c.</w:t>
      </w:r>
    </w:p>
    <w:p w14:paraId="25A9BAA3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AREA UNDER THE CURVE</w:t>
      </w:r>
    </w:p>
    <w:p w14:paraId="7B69CD49" w14:textId="1B7CA0F8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The integral </w:t>
      </w:r>
      <m:oMath>
        <m:nary>
          <m:naryPr>
            <m:limLoc m:val="subSup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Times New Roman" w:hAnsi="Cambria Math"/>
                <w:sz w:val="24"/>
                <w:szCs w:val="24"/>
              </w:rPr>
              <m:t>a</m:t>
            </m:r>
          </m:sub>
          <m:sup>
            <m:r>
              <w:rPr>
                <w:rFonts w:ascii="Cambria Math" w:eastAsia="Times New Roman" w:hAnsi="Cambria Math"/>
                <w:sz w:val="24"/>
                <w:szCs w:val="24"/>
              </w:rPr>
              <m:t>b</m:t>
            </m:r>
          </m:sup>
          <m:e>
            <m:r>
              <w:rPr>
                <w:rFonts w:ascii="Cambria Math" w:eastAsia="Times New Roman" w:hAnsi="Cambria Math"/>
                <w:sz w:val="24"/>
                <w:szCs w:val="24"/>
              </w:rPr>
              <m:t>f(x)δx</m:t>
            </m:r>
          </m:e>
        </m:nary>
      </m:oMath>
      <w:r w:rsidRPr="00787EBA">
        <w:rPr>
          <w:rFonts w:eastAsia="Times New Roman"/>
          <w:sz w:val="24"/>
          <w:szCs w:val="24"/>
        </w:rPr>
        <w:t xml:space="preserve">  is called the definite integral of the function f(x) with a and b the lower and upper limits of the integral.</w:t>
      </w:r>
    </w:p>
    <w:p w14:paraId="24F57410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EXAMPLE</w:t>
      </w:r>
    </w:p>
    <w:p w14:paraId="77725E1B" w14:textId="3F443CD0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Evaluate</w:t>
      </w:r>
      <m:oMath>
        <m:nary>
          <m:naryPr>
            <m:limLoc m:val="subSup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Times New Roman" w:hAnsi="Cambria Math"/>
                <w:sz w:val="24"/>
                <w:szCs w:val="24"/>
              </w:rPr>
              <m:t>5</m:t>
            </m:r>
          </m:sup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6x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δx</m:t>
            </m:r>
          </m:e>
        </m:nary>
      </m:oMath>
      <w:r w:rsidRPr="00787EBA">
        <w:rPr>
          <w:rFonts w:eastAsia="Times New Roman"/>
          <w:sz w:val="24"/>
          <w:szCs w:val="24"/>
        </w:rPr>
        <w:t>.</w:t>
      </w:r>
    </w:p>
    <w:p w14:paraId="799118E8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SOLUTION</w:t>
      </w:r>
    </w:p>
    <w:p w14:paraId="4E757A16" w14:textId="3A415D65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Times New Roman" w:hAnsi="Cambria Math"/>
                <w:sz w:val="24"/>
                <w:szCs w:val="24"/>
              </w:rPr>
              <m:t>5</m:t>
            </m:r>
          </m:sup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6x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3</m:t>
                </m:r>
              </m:sup>
            </m:sSup>
          </m:e>
        </m:nary>
      </m:oMath>
      <w:r w:rsidR="001270D9" w:rsidRPr="00787EBA">
        <w:rPr>
          <w:rFonts w:eastAsia="Times New Roman"/>
          <w:sz w:val="24"/>
          <w:szCs w:val="24"/>
        </w:rPr>
        <w:t xml:space="preserve"> =[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6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3+1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3+1</m:t>
            </m:r>
          </m:den>
        </m:f>
      </m:oMath>
      <w:r w:rsidR="001270D9" w:rsidRPr="00787EBA">
        <w:rPr>
          <w:rFonts w:eastAsia="Times New Roman"/>
          <w:sz w:val="24"/>
          <w:szCs w:val="24"/>
        </w:rPr>
        <w:t xml:space="preserve"> + c</w:t>
      </w:r>
      <m:oMath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]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Times New Roman" w:hAnsi="Cambria Math"/>
                <w:sz w:val="24"/>
                <w:szCs w:val="24"/>
              </w:rPr>
              <m:t>5</m:t>
            </m:r>
          </m:sup>
        </m:sSubSup>
      </m:oMath>
    </w:p>
    <w:p w14:paraId="0BD976F0" w14:textId="4E529CBA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r>
          <w:rPr>
            <w:rFonts w:ascii="Cambria Math" w:eastAsia="Times New Roman" w:hAnsi="Cambria Math"/>
            <w:sz w:val="24"/>
            <w:szCs w:val="24"/>
          </w:rPr>
          <m:t>[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6x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4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den>
        </m:f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+ c]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-[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6x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4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den>
        </m:f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+ c]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</m:oMath>
      <w:r w:rsidR="001270D9" w:rsidRPr="00787EBA">
        <w:rPr>
          <w:rFonts w:eastAsia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6(5)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4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+c-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6(2)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4</m:t>
                </m:r>
              </m:sup>
            </m:sSup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-c</m:t>
        </m:r>
      </m:oMath>
    </w:p>
    <w:p w14:paraId="30B4799B" w14:textId="1F2130B7" w:rsidR="001270D9" w:rsidRPr="00787EBA" w:rsidRDefault="00276547" w:rsidP="001270D9">
      <w:pPr>
        <w:rPr>
          <w:rFonts w:eastAsia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3750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96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den>
        </m:f>
      </m:oMath>
      <w:r w:rsidR="001270D9" w:rsidRPr="00787EBA">
        <w:rPr>
          <w:rFonts w:eastAsia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3654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den>
        </m:f>
      </m:oMath>
      <w:r w:rsidR="001270D9" w:rsidRPr="00787EBA">
        <w:rPr>
          <w:rFonts w:eastAsia="Times New Roman"/>
          <w:sz w:val="24"/>
          <w:szCs w:val="24"/>
        </w:rPr>
        <w:t xml:space="preserve"> = 913.5</w:t>
      </w:r>
    </w:p>
    <w:p w14:paraId="16A9ED6D" w14:textId="77777777" w:rsidR="001270D9" w:rsidRPr="00787EBA" w:rsidRDefault="001270D9" w:rsidP="001270D9">
      <w:p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>ASSESSMENT: Integrate the following:</w:t>
      </w:r>
    </w:p>
    <w:p w14:paraId="10063855" w14:textId="0F04AE64" w:rsidR="001270D9" w:rsidRPr="00787EBA" w:rsidRDefault="00276547" w:rsidP="001270D9">
      <w:pPr>
        <w:pStyle w:val="ListParagraph"/>
        <w:numPr>
          <w:ilvl w:val="0"/>
          <w:numId w:val="8"/>
        </w:numPr>
        <w:rPr>
          <w:rFonts w:eastAsia="Times New Roman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Times New Roman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  <m:e>
            <m:r>
              <w:rPr>
                <w:rFonts w:ascii="Cambria Math" w:eastAsia="Times New Roman" w:hAnsi="Cambria Math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6x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e>
        </m:nary>
        <m:r>
          <w:rPr>
            <w:rFonts w:ascii="Cambria Math" w:eastAsia="Times New Roman" w:hAnsi="Cambria Math"/>
            <w:sz w:val="24"/>
            <w:szCs w:val="24"/>
          </w:rPr>
          <m:t>-2)δx</m:t>
        </m:r>
      </m:oMath>
    </w:p>
    <w:p w14:paraId="59ABBE2A" w14:textId="2B1657C7" w:rsidR="001270D9" w:rsidRPr="00787EBA" w:rsidRDefault="00276547" w:rsidP="001270D9">
      <w:pPr>
        <w:pStyle w:val="ListParagraph"/>
        <w:numPr>
          <w:ilvl w:val="0"/>
          <w:numId w:val="8"/>
        </w:numPr>
        <w:rPr>
          <w:rFonts w:eastAsia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Times New Roman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3x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-4x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nary>
      </m:oMath>
      <w:r w:rsidR="001270D9" w:rsidRPr="00787EBA">
        <w:rPr>
          <w:rFonts w:eastAsia="Times New Roman"/>
          <w:sz w:val="24"/>
          <w:szCs w:val="24"/>
        </w:rPr>
        <w:t>)</w:t>
      </w:r>
      <m:oMath>
        <m:r>
          <w:rPr>
            <w:rFonts w:ascii="Cambria Math" w:eastAsia="Times New Roman" w:hAnsi="Cambria Math"/>
            <w:sz w:val="24"/>
            <w:szCs w:val="24"/>
          </w:rPr>
          <m:t>δx</m:t>
        </m:r>
      </m:oMath>
    </w:p>
    <w:p w14:paraId="2CAB2E52" w14:textId="73BFA62F" w:rsidR="001270D9" w:rsidRPr="00787EBA" w:rsidRDefault="00276547" w:rsidP="001270D9">
      <w:pPr>
        <w:pStyle w:val="ListParagraph"/>
        <w:numPr>
          <w:ilvl w:val="0"/>
          <w:numId w:val="8"/>
        </w:numPr>
        <w:rPr>
          <w:rFonts w:eastAsia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naryPr>
          <m:sub/>
          <m:sup/>
          <m:e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3</m:t>
                    </m:r>
                  </m:sup>
                </m:sSup>
              </m:e>
            </m:rad>
          </m:e>
        </m:nary>
        <m:r>
          <w:rPr>
            <w:rFonts w:ascii="Cambria Math" w:eastAsia="Times New Roman" w:hAnsi="Cambria Math"/>
            <w:sz w:val="24"/>
            <w:szCs w:val="24"/>
          </w:rPr>
          <m:t>δx</m:t>
        </m:r>
      </m:oMath>
    </w:p>
    <w:p w14:paraId="3E1CCA31" w14:textId="716FEC78" w:rsidR="001270D9" w:rsidRPr="00787EBA" w:rsidRDefault="001270D9" w:rsidP="001270D9">
      <w:pPr>
        <w:pStyle w:val="ListParagraph"/>
        <w:numPr>
          <w:ilvl w:val="0"/>
          <w:numId w:val="8"/>
        </w:numPr>
        <w:rPr>
          <w:rFonts w:eastAsia="Times New Roman"/>
          <w:sz w:val="24"/>
          <w:szCs w:val="24"/>
        </w:rPr>
      </w:pPr>
      <w:r w:rsidRPr="00787EBA">
        <w:rPr>
          <w:rFonts w:eastAsia="Times New Roman"/>
          <w:sz w:val="24"/>
          <w:szCs w:val="24"/>
        </w:rPr>
        <w:t xml:space="preserve"> Using substitution method, 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3x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+3</m:t>
                </m:r>
              </m:den>
            </m:f>
          </m:e>
        </m:nary>
        <m:r>
          <w:rPr>
            <w:rFonts w:ascii="Cambria Math" w:eastAsia="Times New Roman" w:hAnsi="Cambria Math"/>
            <w:sz w:val="24"/>
            <w:szCs w:val="24"/>
          </w:rPr>
          <m:t>δx</m:t>
        </m:r>
      </m:oMath>
      <w:r w:rsidRPr="00787EBA">
        <w:rPr>
          <w:rFonts w:eastAsia="Times New Roman"/>
          <w:sz w:val="24"/>
          <w:szCs w:val="24"/>
        </w:rPr>
        <w:t>.</w:t>
      </w:r>
    </w:p>
    <w:p w14:paraId="7185A1CC" w14:textId="77777777" w:rsidR="004168ED" w:rsidRPr="007A2480" w:rsidRDefault="004168ED" w:rsidP="00A42182">
      <w:pPr>
        <w:pStyle w:val="ListParagraph"/>
        <w:ind w:left="0"/>
        <w:rPr>
          <w:sz w:val="24"/>
          <w:szCs w:val="24"/>
        </w:rPr>
      </w:pPr>
    </w:p>
    <w:p w14:paraId="2E9D13CF" w14:textId="77777777" w:rsidR="004168ED" w:rsidRPr="007A2480" w:rsidRDefault="004168ED" w:rsidP="00A42182">
      <w:pPr>
        <w:pStyle w:val="ListParagraph"/>
        <w:ind w:left="0"/>
        <w:rPr>
          <w:sz w:val="24"/>
          <w:szCs w:val="24"/>
        </w:rPr>
      </w:pPr>
    </w:p>
    <w:p w14:paraId="5B0DBA0C" w14:textId="77777777" w:rsidR="004168ED" w:rsidRPr="007A2480" w:rsidRDefault="004168ED" w:rsidP="00A42182">
      <w:pPr>
        <w:pStyle w:val="ListParagraph"/>
        <w:ind w:left="0"/>
        <w:rPr>
          <w:sz w:val="24"/>
          <w:szCs w:val="24"/>
        </w:rPr>
      </w:pPr>
    </w:p>
    <w:p w14:paraId="38A753FF" w14:textId="77777777" w:rsidR="004168ED" w:rsidRPr="007A2480" w:rsidRDefault="001270D9" w:rsidP="00A42182">
      <w:pPr>
        <w:pStyle w:val="ListParagraph"/>
        <w:ind w:left="0"/>
        <w:rPr>
          <w:sz w:val="24"/>
          <w:szCs w:val="24"/>
        </w:rPr>
      </w:pPr>
      <w:r w:rsidRPr="007A2480">
        <w:rPr>
          <w:sz w:val="24"/>
          <w:szCs w:val="24"/>
        </w:rPr>
        <w:t xml:space="preserve">WEEK 7 – 12  </w:t>
      </w:r>
    </w:p>
    <w:p w14:paraId="064E3E39" w14:textId="77777777" w:rsidR="001270D9" w:rsidRPr="007A2480" w:rsidRDefault="001270D9" w:rsidP="00A42182">
      <w:pPr>
        <w:pStyle w:val="ListParagraph"/>
        <w:ind w:left="0"/>
        <w:rPr>
          <w:sz w:val="24"/>
          <w:szCs w:val="24"/>
        </w:rPr>
      </w:pPr>
      <w:r w:rsidRPr="007A2480">
        <w:rPr>
          <w:sz w:val="24"/>
          <w:szCs w:val="24"/>
        </w:rPr>
        <w:t>MOCK AND EXAMINATION</w:t>
      </w:r>
    </w:p>
    <w:p w14:paraId="02B5C95B" w14:textId="77777777" w:rsidR="004168ED" w:rsidRPr="007A2480" w:rsidRDefault="004168ED" w:rsidP="00A42182">
      <w:pPr>
        <w:pStyle w:val="ListParagraph"/>
        <w:ind w:left="0"/>
        <w:rPr>
          <w:sz w:val="24"/>
          <w:szCs w:val="24"/>
        </w:rPr>
      </w:pPr>
    </w:p>
    <w:sectPr w:rsidR="004168ED" w:rsidRPr="007A2480" w:rsidSect="00B83EAC">
      <w:pgSz w:w="12240" w:h="15840"/>
      <w:pgMar w:top="720" w:right="630" w:bottom="45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931"/>
    <w:multiLevelType w:val="hybridMultilevel"/>
    <w:tmpl w:val="3BBAB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356BB"/>
    <w:multiLevelType w:val="hybridMultilevel"/>
    <w:tmpl w:val="B7586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8653F"/>
    <w:multiLevelType w:val="hybridMultilevel"/>
    <w:tmpl w:val="36E43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11265"/>
    <w:multiLevelType w:val="hybridMultilevel"/>
    <w:tmpl w:val="86F00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63C57"/>
    <w:multiLevelType w:val="hybridMultilevel"/>
    <w:tmpl w:val="6658946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F432A1"/>
    <w:multiLevelType w:val="hybridMultilevel"/>
    <w:tmpl w:val="35487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5447CC"/>
    <w:multiLevelType w:val="hybridMultilevel"/>
    <w:tmpl w:val="E970295E"/>
    <w:lvl w:ilvl="0" w:tplc="939C40CA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1F6B48"/>
    <w:multiLevelType w:val="hybridMultilevel"/>
    <w:tmpl w:val="CB6C9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557030">
    <w:abstractNumId w:val="4"/>
  </w:num>
  <w:num w:numId="2" w16cid:durableId="1131940298">
    <w:abstractNumId w:val="7"/>
  </w:num>
  <w:num w:numId="3" w16cid:durableId="978417385">
    <w:abstractNumId w:val="3"/>
  </w:num>
  <w:num w:numId="4" w16cid:durableId="144667624">
    <w:abstractNumId w:val="2"/>
  </w:num>
  <w:num w:numId="5" w16cid:durableId="1589345084">
    <w:abstractNumId w:val="1"/>
  </w:num>
  <w:num w:numId="6" w16cid:durableId="2167669">
    <w:abstractNumId w:val="0"/>
  </w:num>
  <w:num w:numId="7" w16cid:durableId="697779114">
    <w:abstractNumId w:val="6"/>
  </w:num>
  <w:num w:numId="8" w16cid:durableId="4317535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B4"/>
    <w:rsid w:val="00051E69"/>
    <w:rsid w:val="00087E50"/>
    <w:rsid w:val="000C2F06"/>
    <w:rsid w:val="00104E55"/>
    <w:rsid w:val="001270D9"/>
    <w:rsid w:val="00136BBA"/>
    <w:rsid w:val="00176B7D"/>
    <w:rsid w:val="00276547"/>
    <w:rsid w:val="002825BF"/>
    <w:rsid w:val="002A1D05"/>
    <w:rsid w:val="002E4928"/>
    <w:rsid w:val="002F30C5"/>
    <w:rsid w:val="00355A56"/>
    <w:rsid w:val="00382DC9"/>
    <w:rsid w:val="004168ED"/>
    <w:rsid w:val="004438B0"/>
    <w:rsid w:val="00462F56"/>
    <w:rsid w:val="004D0A1E"/>
    <w:rsid w:val="00557449"/>
    <w:rsid w:val="00572876"/>
    <w:rsid w:val="00595029"/>
    <w:rsid w:val="00742283"/>
    <w:rsid w:val="00750CA5"/>
    <w:rsid w:val="00787EBA"/>
    <w:rsid w:val="007A2480"/>
    <w:rsid w:val="007C43C9"/>
    <w:rsid w:val="007F7CDD"/>
    <w:rsid w:val="008020C2"/>
    <w:rsid w:val="00811166"/>
    <w:rsid w:val="00844AED"/>
    <w:rsid w:val="008707B4"/>
    <w:rsid w:val="00921FE1"/>
    <w:rsid w:val="00952D95"/>
    <w:rsid w:val="0097562A"/>
    <w:rsid w:val="009A77B4"/>
    <w:rsid w:val="00A42182"/>
    <w:rsid w:val="00A60A91"/>
    <w:rsid w:val="00A74E6A"/>
    <w:rsid w:val="00A83745"/>
    <w:rsid w:val="00B83EAC"/>
    <w:rsid w:val="00BE6445"/>
    <w:rsid w:val="00BF0EFC"/>
    <w:rsid w:val="00C0217E"/>
    <w:rsid w:val="00C85160"/>
    <w:rsid w:val="00CB358A"/>
    <w:rsid w:val="00D2531D"/>
    <w:rsid w:val="00E71F27"/>
    <w:rsid w:val="00E75C89"/>
    <w:rsid w:val="00E92A69"/>
    <w:rsid w:val="00FF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CAC1A"/>
  <w15:chartTrackingRefBased/>
  <w15:docId w15:val="{23062FFA-D2E9-49E0-8735-6CE95A311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182"/>
    <w:pPr>
      <w:ind w:left="720"/>
      <w:contextualSpacing/>
    </w:pPr>
  </w:style>
  <w:style w:type="character" w:styleId="PlaceholderText">
    <w:name w:val="Placeholder Text"/>
    <w:uiPriority w:val="99"/>
    <w:semiHidden/>
    <w:rsid w:val="00D2531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53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253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1.doc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package" Target="embeddings/Microsoft_Word_Document2.doc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Downloads\maths3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maths3.dot</Template>
  <TotalTime>0</TotalTime>
  <Pages>3</Pages>
  <Words>2064</Words>
  <Characters>11770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Saheed Olayinka</cp:lastModifiedBy>
  <cp:revision>2</cp:revision>
  <dcterms:created xsi:type="dcterms:W3CDTF">2026-03-02T06:31:00Z</dcterms:created>
  <dcterms:modified xsi:type="dcterms:W3CDTF">2026-03-02T06:31:00Z</dcterms:modified>
</cp:coreProperties>
</file>